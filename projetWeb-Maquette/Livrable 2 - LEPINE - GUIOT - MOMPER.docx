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AFC2ED" w14:textId="52E3F6F5" w:rsidR="00C976B1" w:rsidRPr="001F3EBA" w:rsidRDefault="7423C356">
      <w:pPr>
        <w:pStyle w:val="Titre"/>
        <w:rPr>
          <w:rFonts w:ascii="Segoe UI Light" w:hAnsi="Segoe UI Light" w:cs="Segoe UI Light"/>
        </w:rPr>
      </w:pPr>
      <w:r w:rsidRPr="001F3EBA">
        <w:rPr>
          <w:rFonts w:ascii="Segoe UI Light" w:hAnsi="Segoe UI Light" w:cs="Segoe UI Light"/>
        </w:rPr>
        <w:t>Livrable I</w:t>
      </w:r>
      <w:r w:rsidR="00A87A06" w:rsidRPr="001F3EBA">
        <w:rPr>
          <w:rFonts w:ascii="Segoe UI Light" w:hAnsi="Segoe UI Light" w:cs="Segoe UI Light"/>
        </w:rPr>
        <w:t>I</w:t>
      </w:r>
      <w:r w:rsidR="006D5C18" w:rsidRPr="001F3EBA">
        <w:rPr>
          <w:rFonts w:ascii="Segoe UI Light" w:hAnsi="Segoe UI Light" w:cs="Segoe UI Light"/>
        </w:rPr>
        <w:t>: Projet web</w:t>
      </w:r>
    </w:p>
    <w:p w14:paraId="6C444C10" w14:textId="1326F954" w:rsidR="00D73643" w:rsidRPr="001F3EBA" w:rsidRDefault="00D73643" w:rsidP="00D73643"/>
    <w:p w14:paraId="5937B433" w14:textId="4908FA91" w:rsidR="00D73643" w:rsidRPr="001F3EBA" w:rsidRDefault="00D73643" w:rsidP="00D73643"/>
    <w:p w14:paraId="7881780B" w14:textId="19E7495E" w:rsidR="00D73643" w:rsidRPr="001F3EBA" w:rsidRDefault="00D73643" w:rsidP="00D73643"/>
    <w:p w14:paraId="58F648EE" w14:textId="7B58AB9F" w:rsidR="00D73643" w:rsidRPr="001F3EBA" w:rsidRDefault="00D73643" w:rsidP="00D73643"/>
    <w:p w14:paraId="4E05FA56" w14:textId="2F8388D2" w:rsidR="00D73643" w:rsidRPr="001F3EBA" w:rsidRDefault="00D73643" w:rsidP="0050100E">
      <w:r w:rsidRPr="001F3EBA">
        <w:tab/>
        <w:t xml:space="preserve">RIL </w:t>
      </w:r>
      <w:r w:rsidR="0050100E" w:rsidRPr="001F3EBA">
        <w:t>11 2019/2021 :</w:t>
      </w:r>
    </w:p>
    <w:p w14:paraId="4E87F7FD" w14:textId="77777777" w:rsidR="00B23B2D" w:rsidRPr="00F87AAF" w:rsidRDefault="006D5C18" w:rsidP="00B23B2D">
      <w:pPr>
        <w:pStyle w:val="Sous-titre"/>
        <w:rPr>
          <w:rFonts w:ascii="Segoe UI Light" w:hAnsi="Segoe UI Light" w:cs="Segoe UI Light"/>
          <w:caps w:val="0"/>
          <w:color w:val="595959" w:themeColor="text1" w:themeTint="A6"/>
          <w:sz w:val="22"/>
          <w:szCs w:val="22"/>
          <w:lang w:val="en-GB"/>
        </w:rPr>
      </w:pPr>
      <w:r w:rsidRPr="00F87AAF">
        <w:rPr>
          <w:rFonts w:ascii="Segoe UI Light" w:hAnsi="Segoe UI Light" w:cs="Segoe UI Light"/>
          <w:lang w:val="en-GB"/>
        </w:rPr>
        <w:t>Momper William / Lepine Nicolas / Guillot joris</w:t>
      </w:r>
      <w:r w:rsidR="00B23B2D" w:rsidRPr="00F87AAF">
        <w:rPr>
          <w:rFonts w:ascii="Segoe UI Light" w:hAnsi="Segoe UI Light" w:cs="Segoe UI Light"/>
          <w:lang w:val="en-GB" w:bidi="fr-FR"/>
        </w:rPr>
        <w:t> </w:t>
      </w:r>
    </w:p>
    <w:p w14:paraId="60DDBB2B" w14:textId="77777777" w:rsidR="009E4728" w:rsidRPr="00D73643" w:rsidRDefault="009E4728">
      <w:pPr>
        <w:jc w:val="left"/>
        <w:rPr>
          <w:lang w:val="en-GB"/>
        </w:rPr>
      </w:pPr>
      <w:r w:rsidRPr="00D73643">
        <w:rPr>
          <w:lang w:val="en-GB"/>
        </w:rPr>
        <w:br w:type="page"/>
      </w:r>
    </w:p>
    <w:sdt>
      <w:sdtPr>
        <w:rPr>
          <w:rFonts w:ascii="Segoe UI Light" w:eastAsiaTheme="minorEastAsia" w:hAnsi="Segoe UI Light" w:cstheme="minorBidi"/>
          <w:color w:val="000000" w:themeColor="text1"/>
          <w:sz w:val="22"/>
          <w:szCs w:val="22"/>
          <w:u w:val="single"/>
        </w:rPr>
        <w:id w:val="-2136478531"/>
        <w:docPartObj>
          <w:docPartGallery w:val="Table of Contents"/>
          <w:docPartUnique/>
        </w:docPartObj>
      </w:sdtPr>
      <w:sdtEndPr>
        <w:rPr>
          <w:b/>
          <w:bCs/>
          <w:color w:val="595959" w:themeColor="text1" w:themeTint="A6"/>
          <w:u w:val="none"/>
        </w:rPr>
      </w:sdtEndPr>
      <w:sdtContent>
        <w:p w14:paraId="14F5222E" w14:textId="626A6D19" w:rsidR="008361C9" w:rsidRPr="00344ED9" w:rsidRDefault="00344ED9" w:rsidP="00344ED9">
          <w:pPr>
            <w:pStyle w:val="En-ttedetabledesmatires"/>
            <w:numPr>
              <w:ilvl w:val="0"/>
              <w:numId w:val="0"/>
            </w:numPr>
            <w:ind w:left="720"/>
            <w:jc w:val="left"/>
            <w:rPr>
              <w:color w:val="000000" w:themeColor="text1"/>
              <w:u w:val="single"/>
            </w:rPr>
          </w:pPr>
          <w:r w:rsidRPr="00344ED9">
            <w:rPr>
              <w:color w:val="000000" w:themeColor="text1"/>
              <w:u w:val="single"/>
            </w:rPr>
            <w:t>Sommaire</w:t>
          </w:r>
        </w:p>
        <w:p w14:paraId="033255DE" w14:textId="49652B9D" w:rsidR="001F3EBA" w:rsidRDefault="008361C9">
          <w:pPr>
            <w:pStyle w:val="TM1"/>
            <w:tabs>
              <w:tab w:val="left" w:pos="440"/>
              <w:tab w:val="right" w:leader="dot" w:pos="10790"/>
            </w:tabs>
            <w:rPr>
              <w:noProof/>
              <w:color w:val="auto"/>
              <w:lang w:eastAsia="fr-FR"/>
            </w:rPr>
          </w:pPr>
          <w:r>
            <w:fldChar w:fldCharType="begin"/>
          </w:r>
          <w:r>
            <w:instrText xml:space="preserve"> TOC \o "1-3" \h \z \u </w:instrText>
          </w:r>
          <w:r>
            <w:fldChar w:fldCharType="separate"/>
          </w:r>
          <w:hyperlink w:anchor="_Toc47033139" w:history="1">
            <w:r w:rsidR="001F3EBA" w:rsidRPr="00D455E1">
              <w:rPr>
                <w:rStyle w:val="Lienhypertexte"/>
                <w:noProof/>
              </w:rPr>
              <w:t>I.</w:t>
            </w:r>
            <w:r w:rsidR="001F3EBA">
              <w:rPr>
                <w:noProof/>
                <w:color w:val="auto"/>
                <w:lang w:eastAsia="fr-FR"/>
              </w:rPr>
              <w:tab/>
            </w:r>
            <w:r w:rsidR="001F3EBA" w:rsidRPr="00D455E1">
              <w:rPr>
                <w:rStyle w:val="Lienhypertexte"/>
                <w:noProof/>
              </w:rPr>
              <w:t>Version WEB</w:t>
            </w:r>
            <w:r w:rsidR="001F3EBA">
              <w:rPr>
                <w:noProof/>
                <w:webHidden/>
              </w:rPr>
              <w:tab/>
            </w:r>
            <w:r w:rsidR="001F3EBA">
              <w:rPr>
                <w:noProof/>
                <w:webHidden/>
              </w:rPr>
              <w:fldChar w:fldCharType="begin"/>
            </w:r>
            <w:r w:rsidR="001F3EBA">
              <w:rPr>
                <w:noProof/>
                <w:webHidden/>
              </w:rPr>
              <w:instrText xml:space="preserve"> PAGEREF _Toc47033139 \h </w:instrText>
            </w:r>
            <w:r w:rsidR="001F3EBA">
              <w:rPr>
                <w:noProof/>
                <w:webHidden/>
              </w:rPr>
            </w:r>
            <w:r w:rsidR="001F3EBA">
              <w:rPr>
                <w:noProof/>
                <w:webHidden/>
              </w:rPr>
              <w:fldChar w:fldCharType="separate"/>
            </w:r>
            <w:r w:rsidR="00AD457B">
              <w:rPr>
                <w:noProof/>
                <w:webHidden/>
              </w:rPr>
              <w:t>3</w:t>
            </w:r>
            <w:r w:rsidR="001F3EBA">
              <w:rPr>
                <w:noProof/>
                <w:webHidden/>
              </w:rPr>
              <w:fldChar w:fldCharType="end"/>
            </w:r>
          </w:hyperlink>
        </w:p>
        <w:p w14:paraId="3D14D710" w14:textId="7D7EE525" w:rsidR="001F3EBA" w:rsidRDefault="001138DE">
          <w:pPr>
            <w:pStyle w:val="TM2"/>
            <w:tabs>
              <w:tab w:val="left" w:pos="660"/>
              <w:tab w:val="right" w:leader="dot" w:pos="10790"/>
            </w:tabs>
            <w:rPr>
              <w:noProof/>
              <w:color w:val="auto"/>
              <w:lang w:eastAsia="fr-FR"/>
            </w:rPr>
          </w:pPr>
          <w:hyperlink w:anchor="_Toc47033140" w:history="1">
            <w:r w:rsidR="001F3EBA" w:rsidRPr="00D455E1">
              <w:rPr>
                <w:rStyle w:val="Lienhypertexte"/>
                <w:noProof/>
              </w:rPr>
              <w:t>1)</w:t>
            </w:r>
            <w:r w:rsidR="001F3EBA">
              <w:rPr>
                <w:noProof/>
                <w:color w:val="auto"/>
                <w:lang w:eastAsia="fr-FR"/>
              </w:rPr>
              <w:tab/>
            </w:r>
            <w:r w:rsidR="001F3EBA" w:rsidRPr="00D455E1">
              <w:rPr>
                <w:rStyle w:val="Lienhypertexte"/>
                <w:noProof/>
              </w:rPr>
              <w:t>Utilisateur client</w:t>
            </w:r>
            <w:r w:rsidR="001F3EBA">
              <w:rPr>
                <w:noProof/>
                <w:webHidden/>
              </w:rPr>
              <w:tab/>
            </w:r>
            <w:r w:rsidR="001F3EBA">
              <w:rPr>
                <w:noProof/>
                <w:webHidden/>
              </w:rPr>
              <w:fldChar w:fldCharType="begin"/>
            </w:r>
            <w:r w:rsidR="001F3EBA">
              <w:rPr>
                <w:noProof/>
                <w:webHidden/>
              </w:rPr>
              <w:instrText xml:space="preserve"> PAGEREF _Toc47033140 \h </w:instrText>
            </w:r>
            <w:r w:rsidR="001F3EBA">
              <w:rPr>
                <w:noProof/>
                <w:webHidden/>
              </w:rPr>
            </w:r>
            <w:r w:rsidR="001F3EBA">
              <w:rPr>
                <w:noProof/>
                <w:webHidden/>
              </w:rPr>
              <w:fldChar w:fldCharType="separate"/>
            </w:r>
            <w:r w:rsidR="00AD457B">
              <w:rPr>
                <w:noProof/>
                <w:webHidden/>
              </w:rPr>
              <w:t>3</w:t>
            </w:r>
            <w:r w:rsidR="001F3EBA">
              <w:rPr>
                <w:noProof/>
                <w:webHidden/>
              </w:rPr>
              <w:fldChar w:fldCharType="end"/>
            </w:r>
          </w:hyperlink>
        </w:p>
        <w:p w14:paraId="638B65DB" w14:textId="44230533" w:rsidR="001F3EBA" w:rsidRDefault="001138DE">
          <w:pPr>
            <w:pStyle w:val="TM2"/>
            <w:tabs>
              <w:tab w:val="left" w:pos="660"/>
              <w:tab w:val="right" w:leader="dot" w:pos="10790"/>
            </w:tabs>
            <w:rPr>
              <w:noProof/>
              <w:color w:val="auto"/>
              <w:lang w:eastAsia="fr-FR"/>
            </w:rPr>
          </w:pPr>
          <w:hyperlink w:anchor="_Toc47033141" w:history="1">
            <w:r w:rsidR="001F3EBA" w:rsidRPr="00D455E1">
              <w:rPr>
                <w:rStyle w:val="Lienhypertexte"/>
                <w:noProof/>
              </w:rPr>
              <w:t>2)</w:t>
            </w:r>
            <w:r w:rsidR="001F3EBA">
              <w:rPr>
                <w:noProof/>
                <w:color w:val="auto"/>
                <w:lang w:eastAsia="fr-FR"/>
              </w:rPr>
              <w:tab/>
            </w:r>
            <w:r w:rsidR="001F3EBA" w:rsidRPr="00D455E1">
              <w:rPr>
                <w:rStyle w:val="Lienhypertexte"/>
                <w:noProof/>
              </w:rPr>
              <w:t>Utilisateur admin</w:t>
            </w:r>
            <w:r w:rsidR="001F3EBA">
              <w:rPr>
                <w:noProof/>
                <w:webHidden/>
              </w:rPr>
              <w:tab/>
            </w:r>
            <w:r w:rsidR="001F3EBA">
              <w:rPr>
                <w:noProof/>
                <w:webHidden/>
              </w:rPr>
              <w:fldChar w:fldCharType="begin"/>
            </w:r>
            <w:r w:rsidR="001F3EBA">
              <w:rPr>
                <w:noProof/>
                <w:webHidden/>
              </w:rPr>
              <w:instrText xml:space="preserve"> PAGEREF _Toc47033141 \h </w:instrText>
            </w:r>
            <w:r w:rsidR="001F3EBA">
              <w:rPr>
                <w:noProof/>
                <w:webHidden/>
              </w:rPr>
            </w:r>
            <w:r w:rsidR="001F3EBA">
              <w:rPr>
                <w:noProof/>
                <w:webHidden/>
              </w:rPr>
              <w:fldChar w:fldCharType="separate"/>
            </w:r>
            <w:r w:rsidR="00AD457B">
              <w:rPr>
                <w:noProof/>
                <w:webHidden/>
              </w:rPr>
              <w:t>5</w:t>
            </w:r>
            <w:r w:rsidR="001F3EBA">
              <w:rPr>
                <w:noProof/>
                <w:webHidden/>
              </w:rPr>
              <w:fldChar w:fldCharType="end"/>
            </w:r>
          </w:hyperlink>
        </w:p>
        <w:p w14:paraId="75CF5DF8" w14:textId="70BD802D" w:rsidR="001F3EBA" w:rsidRDefault="001138DE">
          <w:pPr>
            <w:pStyle w:val="TM1"/>
            <w:tabs>
              <w:tab w:val="left" w:pos="440"/>
              <w:tab w:val="right" w:leader="dot" w:pos="10790"/>
            </w:tabs>
            <w:rPr>
              <w:noProof/>
              <w:color w:val="auto"/>
              <w:lang w:eastAsia="fr-FR"/>
            </w:rPr>
          </w:pPr>
          <w:hyperlink w:anchor="_Toc47033142" w:history="1">
            <w:r w:rsidR="001F3EBA" w:rsidRPr="00D455E1">
              <w:rPr>
                <w:rStyle w:val="Lienhypertexte"/>
                <w:noProof/>
              </w:rPr>
              <w:t>II.</w:t>
            </w:r>
            <w:r w:rsidR="001F3EBA">
              <w:rPr>
                <w:noProof/>
                <w:color w:val="auto"/>
                <w:lang w:eastAsia="fr-FR"/>
              </w:rPr>
              <w:tab/>
            </w:r>
            <w:r w:rsidR="001F3EBA" w:rsidRPr="00D455E1">
              <w:rPr>
                <w:rStyle w:val="Lienhypertexte"/>
                <w:noProof/>
              </w:rPr>
              <w:t>Version Mobile</w:t>
            </w:r>
            <w:r w:rsidR="001F3EBA">
              <w:rPr>
                <w:noProof/>
                <w:webHidden/>
              </w:rPr>
              <w:tab/>
            </w:r>
            <w:r w:rsidR="001F3EBA">
              <w:rPr>
                <w:noProof/>
                <w:webHidden/>
              </w:rPr>
              <w:fldChar w:fldCharType="begin"/>
            </w:r>
            <w:r w:rsidR="001F3EBA">
              <w:rPr>
                <w:noProof/>
                <w:webHidden/>
              </w:rPr>
              <w:instrText xml:space="preserve"> PAGEREF _Toc47033142 \h </w:instrText>
            </w:r>
            <w:r w:rsidR="001F3EBA">
              <w:rPr>
                <w:noProof/>
                <w:webHidden/>
              </w:rPr>
            </w:r>
            <w:r w:rsidR="001F3EBA">
              <w:rPr>
                <w:noProof/>
                <w:webHidden/>
              </w:rPr>
              <w:fldChar w:fldCharType="separate"/>
            </w:r>
            <w:r w:rsidR="00AD457B">
              <w:rPr>
                <w:noProof/>
                <w:webHidden/>
              </w:rPr>
              <w:t>7</w:t>
            </w:r>
            <w:r w:rsidR="001F3EBA">
              <w:rPr>
                <w:noProof/>
                <w:webHidden/>
              </w:rPr>
              <w:fldChar w:fldCharType="end"/>
            </w:r>
          </w:hyperlink>
        </w:p>
        <w:p w14:paraId="2F54E403" w14:textId="7F49D408" w:rsidR="001F3EBA" w:rsidRDefault="001138DE">
          <w:pPr>
            <w:pStyle w:val="TM2"/>
            <w:tabs>
              <w:tab w:val="left" w:pos="660"/>
              <w:tab w:val="right" w:leader="dot" w:pos="10790"/>
            </w:tabs>
            <w:rPr>
              <w:noProof/>
              <w:color w:val="auto"/>
              <w:lang w:eastAsia="fr-FR"/>
            </w:rPr>
          </w:pPr>
          <w:hyperlink w:anchor="_Toc47033143" w:history="1">
            <w:r w:rsidR="001F3EBA" w:rsidRPr="00D455E1">
              <w:rPr>
                <w:rStyle w:val="Lienhypertexte"/>
                <w:noProof/>
              </w:rPr>
              <w:t>1)</w:t>
            </w:r>
            <w:r w:rsidR="001F3EBA">
              <w:rPr>
                <w:noProof/>
                <w:color w:val="auto"/>
                <w:lang w:eastAsia="fr-FR"/>
              </w:rPr>
              <w:tab/>
            </w:r>
            <w:r w:rsidR="001F3EBA" w:rsidRPr="00D455E1">
              <w:rPr>
                <w:rStyle w:val="Lienhypertexte"/>
                <w:noProof/>
              </w:rPr>
              <w:t>Utilisateur client</w:t>
            </w:r>
            <w:r w:rsidR="001F3EBA">
              <w:rPr>
                <w:noProof/>
                <w:webHidden/>
              </w:rPr>
              <w:tab/>
            </w:r>
            <w:r w:rsidR="001F3EBA">
              <w:rPr>
                <w:noProof/>
                <w:webHidden/>
              </w:rPr>
              <w:fldChar w:fldCharType="begin"/>
            </w:r>
            <w:r w:rsidR="001F3EBA">
              <w:rPr>
                <w:noProof/>
                <w:webHidden/>
              </w:rPr>
              <w:instrText xml:space="preserve"> PAGEREF _Toc47033143 \h </w:instrText>
            </w:r>
            <w:r w:rsidR="001F3EBA">
              <w:rPr>
                <w:noProof/>
                <w:webHidden/>
              </w:rPr>
            </w:r>
            <w:r w:rsidR="001F3EBA">
              <w:rPr>
                <w:noProof/>
                <w:webHidden/>
              </w:rPr>
              <w:fldChar w:fldCharType="separate"/>
            </w:r>
            <w:r w:rsidR="00AD457B">
              <w:rPr>
                <w:noProof/>
                <w:webHidden/>
              </w:rPr>
              <w:t>7</w:t>
            </w:r>
            <w:r w:rsidR="001F3EBA">
              <w:rPr>
                <w:noProof/>
                <w:webHidden/>
              </w:rPr>
              <w:fldChar w:fldCharType="end"/>
            </w:r>
          </w:hyperlink>
        </w:p>
        <w:p w14:paraId="66BC16BD" w14:textId="23EC97F2" w:rsidR="001F3EBA" w:rsidRDefault="001138DE">
          <w:pPr>
            <w:pStyle w:val="TM2"/>
            <w:tabs>
              <w:tab w:val="left" w:pos="660"/>
              <w:tab w:val="right" w:leader="dot" w:pos="10790"/>
            </w:tabs>
            <w:rPr>
              <w:noProof/>
              <w:color w:val="auto"/>
              <w:lang w:eastAsia="fr-FR"/>
            </w:rPr>
          </w:pPr>
          <w:hyperlink w:anchor="_Toc47033144" w:history="1">
            <w:r w:rsidR="001F3EBA" w:rsidRPr="00D455E1">
              <w:rPr>
                <w:rStyle w:val="Lienhypertexte"/>
                <w:noProof/>
              </w:rPr>
              <w:t>2)</w:t>
            </w:r>
            <w:r w:rsidR="001F3EBA">
              <w:rPr>
                <w:noProof/>
                <w:color w:val="auto"/>
                <w:lang w:eastAsia="fr-FR"/>
              </w:rPr>
              <w:tab/>
            </w:r>
            <w:r w:rsidR="001F3EBA" w:rsidRPr="00D455E1">
              <w:rPr>
                <w:rStyle w:val="Lienhypertexte"/>
                <w:noProof/>
              </w:rPr>
              <w:t>Utilisateur admin</w:t>
            </w:r>
            <w:r w:rsidR="001F3EBA">
              <w:rPr>
                <w:noProof/>
                <w:webHidden/>
              </w:rPr>
              <w:tab/>
            </w:r>
            <w:r w:rsidR="001F3EBA">
              <w:rPr>
                <w:noProof/>
                <w:webHidden/>
              </w:rPr>
              <w:fldChar w:fldCharType="begin"/>
            </w:r>
            <w:r w:rsidR="001F3EBA">
              <w:rPr>
                <w:noProof/>
                <w:webHidden/>
              </w:rPr>
              <w:instrText xml:space="preserve"> PAGEREF _Toc47033144 \h </w:instrText>
            </w:r>
            <w:r w:rsidR="001F3EBA">
              <w:rPr>
                <w:noProof/>
                <w:webHidden/>
              </w:rPr>
            </w:r>
            <w:r w:rsidR="001F3EBA">
              <w:rPr>
                <w:noProof/>
                <w:webHidden/>
              </w:rPr>
              <w:fldChar w:fldCharType="separate"/>
            </w:r>
            <w:r w:rsidR="00AD457B">
              <w:rPr>
                <w:noProof/>
                <w:webHidden/>
              </w:rPr>
              <w:t>8</w:t>
            </w:r>
            <w:r w:rsidR="001F3EBA">
              <w:rPr>
                <w:noProof/>
                <w:webHidden/>
              </w:rPr>
              <w:fldChar w:fldCharType="end"/>
            </w:r>
          </w:hyperlink>
        </w:p>
        <w:p w14:paraId="1B2CF6E9" w14:textId="58C12DB8" w:rsidR="008361C9" w:rsidRDefault="008361C9">
          <w:r>
            <w:rPr>
              <w:b/>
              <w:bCs/>
            </w:rPr>
            <w:fldChar w:fldCharType="end"/>
          </w:r>
        </w:p>
      </w:sdtContent>
    </w:sdt>
    <w:p w14:paraId="15EAC136" w14:textId="2BF63256" w:rsidR="00344ED9" w:rsidRDefault="00344ED9">
      <w:pPr>
        <w:jc w:val="left"/>
      </w:pPr>
      <w:r>
        <w:br w:type="page"/>
      </w:r>
    </w:p>
    <w:p w14:paraId="582EF037" w14:textId="15D462DA" w:rsidR="095FD995" w:rsidRPr="00BD6E47" w:rsidRDefault="095FD995"/>
    <w:p w14:paraId="20320D6D" w14:textId="5529B5B8" w:rsidR="007E6503" w:rsidRPr="007E6503" w:rsidRDefault="00A87A06" w:rsidP="007E6503">
      <w:pPr>
        <w:pStyle w:val="Titre1"/>
      </w:pPr>
      <w:bookmarkStart w:id="0" w:name="_Toc47033139"/>
      <w:r>
        <w:t>Version WEB</w:t>
      </w:r>
      <w:bookmarkEnd w:id="0"/>
      <w:r w:rsidR="00AC5489">
        <w:t xml:space="preserve"> et tablette </w:t>
      </w:r>
    </w:p>
    <w:p w14:paraId="3BE1E3A1" w14:textId="6391DA9C" w:rsidR="0076641A" w:rsidRDefault="0076641A" w:rsidP="095FD995"/>
    <w:p w14:paraId="6D7C7101" w14:textId="48E6F2E8" w:rsidR="00A87A06" w:rsidRDefault="00A87A06" w:rsidP="095FD995">
      <w:r>
        <w:t>Lorsque l’utilisateur va accéder au site web, il arrivera sur la page de connexion.</w:t>
      </w:r>
      <w:r w:rsidR="00E628BD">
        <w:t xml:space="preserve"> Pour l’exemple on a fait </w:t>
      </w:r>
      <w:r w:rsidR="005A1EDB">
        <w:t>deux menus</w:t>
      </w:r>
      <w:r w:rsidR="00E628BD">
        <w:t xml:space="preserve"> </w:t>
      </w:r>
      <w:r w:rsidR="005A1EDB">
        <w:t>s</w:t>
      </w:r>
      <w:r w:rsidR="00E628BD">
        <w:t>de connexion pour permettre la redirection des pages pour différencier les utilisateur interne et externe (particulier/professionnel).</w:t>
      </w:r>
    </w:p>
    <w:p w14:paraId="5982B7ED" w14:textId="17A8377D" w:rsidR="00A87A06" w:rsidRDefault="00AD457B" w:rsidP="095FD995">
      <w:r>
        <w:rPr>
          <w:noProof/>
        </w:rPr>
        <w:drawing>
          <wp:inline distT="0" distB="0" distL="0" distR="0" wp14:anchorId="2B657E1E" wp14:editId="4E04A4DE">
            <wp:extent cx="4838698" cy="2521500"/>
            <wp:effectExtent l="0" t="0" r="0" b="0"/>
            <wp:docPr id="11935409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8">
                      <a:extLst>
                        <a:ext uri="{28A0092B-C50C-407E-A947-70E740481C1C}">
                          <a14:useLocalDpi xmlns:a14="http://schemas.microsoft.com/office/drawing/2010/main" val="0"/>
                        </a:ext>
                      </a:extLst>
                    </a:blip>
                    <a:stretch>
                      <a:fillRect/>
                    </a:stretch>
                  </pic:blipFill>
                  <pic:spPr>
                    <a:xfrm>
                      <a:off x="0" y="0"/>
                      <a:ext cx="4838698" cy="2521500"/>
                    </a:xfrm>
                    <a:prstGeom prst="rect">
                      <a:avLst/>
                    </a:prstGeom>
                  </pic:spPr>
                </pic:pic>
              </a:graphicData>
            </a:graphic>
          </wp:inline>
        </w:drawing>
      </w:r>
    </w:p>
    <w:p w14:paraId="464FBD20" w14:textId="1B0936EA" w:rsidR="006111F8" w:rsidRDefault="006111F8" w:rsidP="006111F8">
      <w:pPr>
        <w:pStyle w:val="Titre2"/>
      </w:pPr>
      <w:bookmarkStart w:id="1" w:name="_Toc47033140"/>
      <w:r w:rsidRPr="007E6503">
        <w:t xml:space="preserve">Utilisateur </w:t>
      </w:r>
      <w:r>
        <w:t>client</w:t>
      </w:r>
      <w:bookmarkEnd w:id="1"/>
    </w:p>
    <w:p w14:paraId="15A08582" w14:textId="0FB1FA2D" w:rsidR="00A87A06" w:rsidRDefault="00A87A06" w:rsidP="095FD995"/>
    <w:p w14:paraId="39D747B8" w14:textId="574F5975" w:rsidR="00A87A06" w:rsidRDefault="00E628BD" w:rsidP="095FD995">
      <w:r>
        <w:t>Le choix de l’utilisateur client est une idée décider afin de pouvoir permettre a un particulier ou des professionnels d’accéder à la location ou le prêt directement depuis le site, cela permet un gin de temps pour les agents et permet des commande rapide et motivante pour le client. La base de données étant la même pour les clients et les agents cela permet un suivie des différents parcs de façon dynamique.</w:t>
      </w:r>
      <w:r>
        <w:br/>
      </w:r>
      <w:r>
        <w:br/>
      </w:r>
      <w:r w:rsidR="00A87A06">
        <w:t xml:space="preserve">Une fois </w:t>
      </w:r>
      <w:r w:rsidR="00E42C9A">
        <w:t>connecter, il se trouvera sur la page d’accueil où il trouvera l’option pour afficher la liste des véhicules, l’option pour en ajouter ainsi que ces informations.</w:t>
      </w:r>
      <w:r w:rsidR="00AD457B">
        <w:t xml:space="preserve"> Il ne peut pas supprimer de d’informations.</w:t>
      </w:r>
    </w:p>
    <w:p w14:paraId="4AEE49EC" w14:textId="77777777" w:rsidR="00E628BD" w:rsidRDefault="00E628BD">
      <w:pPr>
        <w:spacing w:line="288" w:lineRule="auto"/>
        <w:jc w:val="left"/>
        <w:rPr>
          <w:u w:val="single"/>
        </w:rPr>
      </w:pPr>
      <w:r>
        <w:rPr>
          <w:u w:val="single"/>
        </w:rPr>
        <w:br w:type="page"/>
      </w:r>
    </w:p>
    <w:p w14:paraId="69115141" w14:textId="11DF9F48" w:rsidR="00E42C9A" w:rsidRPr="00E42C9A" w:rsidRDefault="00E42C9A" w:rsidP="095FD995">
      <w:pPr>
        <w:rPr>
          <w:u w:val="single"/>
        </w:rPr>
      </w:pPr>
      <w:r w:rsidRPr="00E42C9A">
        <w:rPr>
          <w:u w:val="single"/>
        </w:rPr>
        <w:lastRenderedPageBreak/>
        <w:t>Accueil :</w:t>
      </w:r>
    </w:p>
    <w:p w14:paraId="2EAFF78C" w14:textId="4814F066" w:rsidR="00E42C9A" w:rsidRDefault="00E42C9A" w:rsidP="095FD995">
      <w:pPr>
        <w:rPr>
          <w:noProof/>
        </w:rPr>
      </w:pPr>
      <w:r w:rsidRPr="32327AC5">
        <w:rPr>
          <w:noProof/>
        </w:rPr>
        <w:t xml:space="preserve"> </w:t>
      </w:r>
      <w:r w:rsidR="00AD457B">
        <w:rPr>
          <w:noProof/>
        </w:rPr>
        <w:drawing>
          <wp:inline distT="0" distB="0" distL="0" distR="0" wp14:anchorId="66576480" wp14:editId="37605A68">
            <wp:extent cx="4524375" cy="2773275"/>
            <wp:effectExtent l="0" t="0" r="0" b="8255"/>
            <wp:docPr id="129065516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9">
                      <a:extLst>
                        <a:ext uri="{28A0092B-C50C-407E-A947-70E740481C1C}">
                          <a14:useLocalDpi xmlns:a14="http://schemas.microsoft.com/office/drawing/2010/main" val="0"/>
                        </a:ext>
                      </a:extLst>
                    </a:blip>
                    <a:stretch>
                      <a:fillRect/>
                    </a:stretch>
                  </pic:blipFill>
                  <pic:spPr>
                    <a:xfrm>
                      <a:off x="0" y="0"/>
                      <a:ext cx="4524375" cy="2773275"/>
                    </a:xfrm>
                    <a:prstGeom prst="rect">
                      <a:avLst/>
                    </a:prstGeom>
                  </pic:spPr>
                </pic:pic>
              </a:graphicData>
            </a:graphic>
          </wp:inline>
        </w:drawing>
      </w:r>
    </w:p>
    <w:p w14:paraId="721CE5B6" w14:textId="77777777" w:rsidR="00E42C9A" w:rsidRDefault="00E42C9A" w:rsidP="095FD995">
      <w:pPr>
        <w:rPr>
          <w:noProof/>
          <w:u w:val="single"/>
        </w:rPr>
      </w:pPr>
    </w:p>
    <w:p w14:paraId="4DBC8BE5" w14:textId="554FABD4" w:rsidR="007A62DD" w:rsidRDefault="007A62DD" w:rsidP="095FD995"/>
    <w:p w14:paraId="6C7FC379" w14:textId="4F325AAF" w:rsidR="007A62DD" w:rsidRDefault="007A62DD" w:rsidP="095FD995">
      <w:pPr>
        <w:rPr>
          <w:u w:val="single"/>
        </w:rPr>
      </w:pPr>
      <w:r w:rsidRPr="007A62DD">
        <w:rPr>
          <w:u w:val="single"/>
        </w:rPr>
        <w:t>Ajouter un véhicule :</w:t>
      </w:r>
    </w:p>
    <w:p w14:paraId="498DBD7A" w14:textId="4D531573" w:rsidR="00C24F39" w:rsidRDefault="00C24F39" w:rsidP="00C24F39">
      <w:r>
        <w:t>L’utilisateur y trouvera l’agence dans laquelle se trouve le véhicule, ses informations, la quantité de véhicule souhaité</w:t>
      </w:r>
      <w:r w:rsidR="00E628BD">
        <w:t>,</w:t>
      </w:r>
      <w:r>
        <w:t xml:space="preserve"> </w:t>
      </w:r>
      <w:r w:rsidR="00E628BD">
        <w:t>la</w:t>
      </w:r>
      <w:r>
        <w:t xml:space="preserve"> date de </w:t>
      </w:r>
      <w:r w:rsidR="00E628BD">
        <w:t>retour, ainsi que le prix totale de la commande.</w:t>
      </w:r>
    </w:p>
    <w:p w14:paraId="59CDDC6A" w14:textId="77777777" w:rsidR="00C24F39" w:rsidRDefault="00C24F39" w:rsidP="095FD995">
      <w:pPr>
        <w:rPr>
          <w:u w:val="single"/>
        </w:rPr>
      </w:pPr>
    </w:p>
    <w:p w14:paraId="03AED99D" w14:textId="006CE1FA" w:rsidR="007A62DD" w:rsidRDefault="00AD457B" w:rsidP="095FD995">
      <w:pPr>
        <w:rPr>
          <w:u w:val="single"/>
        </w:rPr>
      </w:pPr>
      <w:r>
        <w:rPr>
          <w:noProof/>
        </w:rPr>
        <w:drawing>
          <wp:inline distT="0" distB="0" distL="0" distR="0" wp14:anchorId="7ED4F70A" wp14:editId="7ECA9B47">
            <wp:extent cx="5257800" cy="2670281"/>
            <wp:effectExtent l="0" t="0" r="0" b="0"/>
            <wp:docPr id="1332695012"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pic:nvPicPr>
                  <pic:blipFill>
                    <a:blip r:embed="rId10">
                      <a:extLst>
                        <a:ext uri="{28A0092B-C50C-407E-A947-70E740481C1C}">
                          <a14:useLocalDpi xmlns:a14="http://schemas.microsoft.com/office/drawing/2010/main" val="0"/>
                        </a:ext>
                      </a:extLst>
                    </a:blip>
                    <a:stretch>
                      <a:fillRect/>
                    </a:stretch>
                  </pic:blipFill>
                  <pic:spPr>
                    <a:xfrm>
                      <a:off x="0" y="0"/>
                      <a:ext cx="5257800" cy="2670281"/>
                    </a:xfrm>
                    <a:prstGeom prst="rect">
                      <a:avLst/>
                    </a:prstGeom>
                  </pic:spPr>
                </pic:pic>
              </a:graphicData>
            </a:graphic>
          </wp:inline>
        </w:drawing>
      </w:r>
    </w:p>
    <w:p w14:paraId="6C25E4AC" w14:textId="31A8FE8D" w:rsidR="00AD457B" w:rsidRPr="007A62DD" w:rsidRDefault="00AD457B" w:rsidP="095FD995">
      <w:pPr>
        <w:rPr>
          <w:u w:val="single"/>
        </w:rPr>
      </w:pPr>
      <w:r>
        <w:rPr>
          <w:noProof/>
        </w:rPr>
        <w:lastRenderedPageBreak/>
        <w:drawing>
          <wp:inline distT="0" distB="0" distL="0" distR="0" wp14:anchorId="3B3A3C7E" wp14:editId="0ADFD0CA">
            <wp:extent cx="5410198" cy="2681555"/>
            <wp:effectExtent l="0" t="0" r="0" b="5080"/>
            <wp:docPr id="1413807304"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pic:nvPicPr>
                  <pic:blipFill>
                    <a:blip r:embed="rId11">
                      <a:extLst>
                        <a:ext uri="{28A0092B-C50C-407E-A947-70E740481C1C}">
                          <a14:useLocalDpi xmlns:a14="http://schemas.microsoft.com/office/drawing/2010/main" val="0"/>
                        </a:ext>
                      </a:extLst>
                    </a:blip>
                    <a:stretch>
                      <a:fillRect/>
                    </a:stretch>
                  </pic:blipFill>
                  <pic:spPr>
                    <a:xfrm>
                      <a:off x="0" y="0"/>
                      <a:ext cx="5410198" cy="2681555"/>
                    </a:xfrm>
                    <a:prstGeom prst="rect">
                      <a:avLst/>
                    </a:prstGeom>
                  </pic:spPr>
                </pic:pic>
              </a:graphicData>
            </a:graphic>
          </wp:inline>
        </w:drawing>
      </w:r>
    </w:p>
    <w:p w14:paraId="0C5A15F3" w14:textId="693D10D8" w:rsidR="007A62DD" w:rsidRDefault="007A62DD" w:rsidP="095FD995">
      <w:r w:rsidRPr="007A62DD">
        <w:t>Un véhicule</w:t>
      </w:r>
      <w:r>
        <w:t xml:space="preserve"> est caractérisé par son identifiant, l’agence à laquelle il est affecté avec la date, sont état et sa date de retour.</w:t>
      </w:r>
    </w:p>
    <w:p w14:paraId="6703B8C8" w14:textId="606D68A1" w:rsidR="00AD457B" w:rsidRDefault="00AD457B" w:rsidP="095FD995">
      <w:r>
        <w:t xml:space="preserve">Un message de confirmation </w:t>
      </w:r>
      <w:r w:rsidR="00C24F39">
        <w:t>s</w:t>
      </w:r>
      <w:r>
        <w:t>’affiche à la validation.</w:t>
      </w:r>
    </w:p>
    <w:p w14:paraId="0829CA90" w14:textId="71F790C2" w:rsidR="000F447B" w:rsidRPr="000F447B" w:rsidRDefault="000F447B" w:rsidP="095FD995">
      <w:pPr>
        <w:rPr>
          <w:u w:val="single"/>
        </w:rPr>
      </w:pPr>
      <w:r w:rsidRPr="000F447B">
        <w:rPr>
          <w:u w:val="single"/>
        </w:rPr>
        <w:t>Liste des véhicules commander :</w:t>
      </w:r>
    </w:p>
    <w:p w14:paraId="049C2D42" w14:textId="3465B18C" w:rsidR="000F447B" w:rsidRPr="007A62DD" w:rsidRDefault="000F447B" w:rsidP="095FD995">
      <w:r>
        <w:rPr>
          <w:noProof/>
        </w:rPr>
        <w:drawing>
          <wp:inline distT="0" distB="0" distL="0" distR="0" wp14:anchorId="3C590F7E" wp14:editId="00E4BF54">
            <wp:extent cx="5362576" cy="2694197"/>
            <wp:effectExtent l="0" t="0" r="0" b="0"/>
            <wp:docPr id="1530948418"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pic:cNvPicPr/>
                  </pic:nvPicPr>
                  <pic:blipFill>
                    <a:blip r:embed="rId12">
                      <a:extLst>
                        <a:ext uri="{28A0092B-C50C-407E-A947-70E740481C1C}">
                          <a14:useLocalDpi xmlns:a14="http://schemas.microsoft.com/office/drawing/2010/main" val="0"/>
                        </a:ext>
                      </a:extLst>
                    </a:blip>
                    <a:stretch>
                      <a:fillRect/>
                    </a:stretch>
                  </pic:blipFill>
                  <pic:spPr>
                    <a:xfrm>
                      <a:off x="0" y="0"/>
                      <a:ext cx="5362576" cy="2694197"/>
                    </a:xfrm>
                    <a:prstGeom prst="rect">
                      <a:avLst/>
                    </a:prstGeom>
                  </pic:spPr>
                </pic:pic>
              </a:graphicData>
            </a:graphic>
          </wp:inline>
        </w:drawing>
      </w:r>
    </w:p>
    <w:p w14:paraId="24DE4B8C" w14:textId="48FC9EA1" w:rsidR="007A62DD" w:rsidRPr="000F447B" w:rsidRDefault="000F447B" w:rsidP="095FD995">
      <w:r>
        <w:t xml:space="preserve">L’utilisateur a accès à un récapitulatif de sa commande où il peut éditer </w:t>
      </w:r>
      <w:r w:rsidR="00C24F39">
        <w:t>sa commande par rapport aux</w:t>
      </w:r>
      <w:r>
        <w:t xml:space="preserve"> véhicules</w:t>
      </w:r>
      <w:r w:rsidR="00C24F39">
        <w:t xml:space="preserve"> commandés</w:t>
      </w:r>
      <w:r>
        <w:t xml:space="preserve">. </w:t>
      </w:r>
    </w:p>
    <w:p w14:paraId="25D7B545" w14:textId="77777777" w:rsidR="000F447B" w:rsidRDefault="000F447B" w:rsidP="095FD995">
      <w:pPr>
        <w:rPr>
          <w:noProof/>
        </w:rPr>
      </w:pPr>
      <w:r>
        <w:rPr>
          <w:noProof/>
        </w:rPr>
        <w:lastRenderedPageBreak/>
        <w:drawing>
          <wp:anchor distT="0" distB="0" distL="114300" distR="114300" simplePos="0" relativeHeight="251658240" behindDoc="0" locked="0" layoutInCell="1" allowOverlap="1" wp14:anchorId="6405F5D6" wp14:editId="72DCDFAF">
            <wp:simplePos x="457200" y="457200"/>
            <wp:positionH relativeFrom="column">
              <wp:align>left</wp:align>
            </wp:positionH>
            <wp:positionV relativeFrom="paragraph">
              <wp:align>top</wp:align>
            </wp:positionV>
            <wp:extent cx="5124450" cy="2668984"/>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24450" cy="2668984"/>
                    </a:xfrm>
                    <a:prstGeom prst="rect">
                      <a:avLst/>
                    </a:prstGeom>
                  </pic:spPr>
                </pic:pic>
              </a:graphicData>
            </a:graphic>
          </wp:anchor>
        </w:drawing>
      </w:r>
    </w:p>
    <w:p w14:paraId="7D95B0F1" w14:textId="57C771B4" w:rsidR="007A62DD" w:rsidRDefault="000F447B" w:rsidP="095FD995">
      <w:pPr>
        <w:rPr>
          <w:u w:val="single"/>
        </w:rPr>
      </w:pPr>
      <w:r>
        <w:rPr>
          <w:noProof/>
        </w:rPr>
        <w:drawing>
          <wp:inline distT="0" distB="0" distL="0" distR="0" wp14:anchorId="60DC4DF1" wp14:editId="3E943BD0">
            <wp:extent cx="5133975" cy="2572217"/>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8080" cy="2584294"/>
                    </a:xfrm>
                    <a:prstGeom prst="rect">
                      <a:avLst/>
                    </a:prstGeom>
                  </pic:spPr>
                </pic:pic>
              </a:graphicData>
            </a:graphic>
          </wp:inline>
        </w:drawing>
      </w:r>
      <w:r>
        <w:rPr>
          <w:u w:val="single"/>
        </w:rPr>
        <w:br w:type="textWrapping" w:clear="all"/>
      </w:r>
    </w:p>
    <w:p w14:paraId="1961E9C0" w14:textId="64022BF7" w:rsidR="000F447B" w:rsidRPr="00E41803" w:rsidRDefault="00E41803" w:rsidP="095FD995">
      <w:r w:rsidRPr="00E41803">
        <w:t>Un message indique que la commande est effectuée avec succès.</w:t>
      </w:r>
    </w:p>
    <w:p w14:paraId="335EFB84" w14:textId="164B72C6" w:rsidR="007A62DD" w:rsidRDefault="00E41803" w:rsidP="095FD995">
      <w:pPr>
        <w:rPr>
          <w:u w:val="single"/>
        </w:rPr>
      </w:pPr>
      <w:r>
        <w:rPr>
          <w:noProof/>
        </w:rPr>
        <w:drawing>
          <wp:inline distT="0" distB="0" distL="0" distR="0" wp14:anchorId="677ED7B7" wp14:editId="13CFBB92">
            <wp:extent cx="4972050" cy="2500757"/>
            <wp:effectExtent l="0" t="0" r="0" b="0"/>
            <wp:docPr id="80055783"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pic:nvPicPr>
                  <pic:blipFill>
                    <a:blip r:embed="rId15">
                      <a:extLst>
                        <a:ext uri="{28A0092B-C50C-407E-A947-70E740481C1C}">
                          <a14:useLocalDpi xmlns:a14="http://schemas.microsoft.com/office/drawing/2010/main" val="0"/>
                        </a:ext>
                      </a:extLst>
                    </a:blip>
                    <a:stretch>
                      <a:fillRect/>
                    </a:stretch>
                  </pic:blipFill>
                  <pic:spPr>
                    <a:xfrm>
                      <a:off x="0" y="0"/>
                      <a:ext cx="4972050" cy="2500757"/>
                    </a:xfrm>
                    <a:prstGeom prst="rect">
                      <a:avLst/>
                    </a:prstGeom>
                  </pic:spPr>
                </pic:pic>
              </a:graphicData>
            </a:graphic>
          </wp:inline>
        </w:drawing>
      </w:r>
    </w:p>
    <w:p w14:paraId="08074AD6" w14:textId="77777777" w:rsidR="007A62DD" w:rsidRDefault="007A62DD" w:rsidP="095FD995">
      <w:pPr>
        <w:rPr>
          <w:u w:val="single"/>
        </w:rPr>
      </w:pPr>
    </w:p>
    <w:p w14:paraId="268D5A45" w14:textId="5DE3D24A" w:rsidR="00E42C9A" w:rsidRPr="00E42C9A" w:rsidRDefault="00E42C9A" w:rsidP="095FD995">
      <w:pPr>
        <w:rPr>
          <w:u w:val="single"/>
        </w:rPr>
      </w:pPr>
      <w:r w:rsidRPr="00E42C9A">
        <w:rPr>
          <w:u w:val="single"/>
        </w:rPr>
        <w:t>Informations :</w:t>
      </w:r>
    </w:p>
    <w:p w14:paraId="019530E1" w14:textId="4E0DEE17" w:rsidR="00E42C9A" w:rsidRDefault="00E42C9A" w:rsidP="095FD995">
      <w:r>
        <w:rPr>
          <w:noProof/>
        </w:rPr>
        <w:drawing>
          <wp:inline distT="0" distB="0" distL="0" distR="0" wp14:anchorId="39B2118D" wp14:editId="6A7E889C">
            <wp:extent cx="5019676" cy="2509838"/>
            <wp:effectExtent l="0" t="0" r="0" b="5080"/>
            <wp:docPr id="53708344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pic:nvPicPr>
                  <pic:blipFill>
                    <a:blip r:embed="rId16">
                      <a:extLst>
                        <a:ext uri="{28A0092B-C50C-407E-A947-70E740481C1C}">
                          <a14:useLocalDpi xmlns:a14="http://schemas.microsoft.com/office/drawing/2010/main" val="0"/>
                        </a:ext>
                      </a:extLst>
                    </a:blip>
                    <a:stretch>
                      <a:fillRect/>
                    </a:stretch>
                  </pic:blipFill>
                  <pic:spPr>
                    <a:xfrm>
                      <a:off x="0" y="0"/>
                      <a:ext cx="5019676" cy="2509838"/>
                    </a:xfrm>
                    <a:prstGeom prst="rect">
                      <a:avLst/>
                    </a:prstGeom>
                  </pic:spPr>
                </pic:pic>
              </a:graphicData>
            </a:graphic>
          </wp:inline>
        </w:drawing>
      </w:r>
    </w:p>
    <w:p w14:paraId="0773B769" w14:textId="25456433" w:rsidR="00E42C9A" w:rsidRDefault="00E42C9A" w:rsidP="095FD995">
      <w:r>
        <w:t>Ici, l’utilisateur y trouvera ces informations personnelles (identifiant, nom, prénom, téléphone) avec la possibilité de les modifier.</w:t>
      </w:r>
    </w:p>
    <w:p w14:paraId="7221BD62" w14:textId="140B8A9C" w:rsidR="00E41803" w:rsidRDefault="00E41803" w:rsidP="095FD995">
      <w:r>
        <w:rPr>
          <w:noProof/>
        </w:rPr>
        <w:drawing>
          <wp:inline distT="0" distB="0" distL="0" distR="0" wp14:anchorId="19D1510D" wp14:editId="4451A0B1">
            <wp:extent cx="5038724" cy="2563685"/>
            <wp:effectExtent l="0" t="0" r="0" b="8255"/>
            <wp:docPr id="566884950"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pic:cNvPicPr/>
                  </pic:nvPicPr>
                  <pic:blipFill>
                    <a:blip r:embed="rId17">
                      <a:extLst>
                        <a:ext uri="{28A0092B-C50C-407E-A947-70E740481C1C}">
                          <a14:useLocalDpi xmlns:a14="http://schemas.microsoft.com/office/drawing/2010/main" val="0"/>
                        </a:ext>
                      </a:extLst>
                    </a:blip>
                    <a:stretch>
                      <a:fillRect/>
                    </a:stretch>
                  </pic:blipFill>
                  <pic:spPr>
                    <a:xfrm>
                      <a:off x="0" y="0"/>
                      <a:ext cx="5038724" cy="2563685"/>
                    </a:xfrm>
                    <a:prstGeom prst="rect">
                      <a:avLst/>
                    </a:prstGeom>
                  </pic:spPr>
                </pic:pic>
              </a:graphicData>
            </a:graphic>
          </wp:inline>
        </w:drawing>
      </w:r>
    </w:p>
    <w:p w14:paraId="7DBB9C00" w14:textId="5B69C7F0" w:rsidR="00304C1A" w:rsidRDefault="007E6503" w:rsidP="006111F8">
      <w:pPr>
        <w:pStyle w:val="Titre2"/>
      </w:pPr>
      <w:bookmarkStart w:id="2" w:name="_Toc47033141"/>
      <w:r w:rsidRPr="007E6503">
        <w:t xml:space="preserve">Utilisateur </w:t>
      </w:r>
      <w:r>
        <w:t>admin</w:t>
      </w:r>
      <w:bookmarkEnd w:id="2"/>
    </w:p>
    <w:p w14:paraId="52158D37" w14:textId="1FD74B5A" w:rsidR="00304C1A" w:rsidRDefault="00304C1A" w:rsidP="00304C1A"/>
    <w:p w14:paraId="4725CBC0" w14:textId="42C70089" w:rsidR="00304C1A" w:rsidRPr="00304C1A" w:rsidRDefault="00304C1A" w:rsidP="00304C1A">
      <w:r>
        <w:t xml:space="preserve">Si un </w:t>
      </w:r>
      <w:r w:rsidR="00E628BD">
        <w:t>agent</w:t>
      </w:r>
      <w:r>
        <w:t xml:space="preserve"> se connecte, sa page d’accueil sera différente.</w:t>
      </w:r>
    </w:p>
    <w:p w14:paraId="64EE1612" w14:textId="7FBF706E" w:rsidR="0161C350" w:rsidRDefault="0161C350" w:rsidP="32327AC5">
      <w:r>
        <w:t xml:space="preserve">Seuls les </w:t>
      </w:r>
      <w:r w:rsidR="00E628BD">
        <w:t>agents</w:t>
      </w:r>
      <w:r>
        <w:t xml:space="preserve"> ayant des droits spécifiques en fonction de leurs poste (commercial achat, direction du patrimoine</w:t>
      </w:r>
      <w:r w:rsidR="00E628BD">
        <w:t>, administrateur,</w:t>
      </w:r>
      <w:r>
        <w:t xml:space="preserve"> etc.) peuvent créer et supprimer des agents</w:t>
      </w:r>
      <w:r w:rsidR="00C24F39">
        <w:t>,</w:t>
      </w:r>
      <w:r>
        <w:t xml:space="preserve"> des agences et des véhicules.</w:t>
      </w:r>
    </w:p>
    <w:p w14:paraId="00D9F9BB" w14:textId="51185C66" w:rsidR="32327AC5" w:rsidRDefault="32327AC5" w:rsidP="32327AC5"/>
    <w:p w14:paraId="79223D43" w14:textId="24D40CF0" w:rsidR="00304C1A" w:rsidRPr="00304C1A" w:rsidRDefault="00191609" w:rsidP="00304C1A">
      <w:r>
        <w:rPr>
          <w:noProof/>
        </w:rPr>
        <w:lastRenderedPageBreak/>
        <w:drawing>
          <wp:inline distT="0" distB="0" distL="0" distR="0" wp14:anchorId="0B283C2A" wp14:editId="6CB083C3">
            <wp:extent cx="5638798" cy="2794861"/>
            <wp:effectExtent l="0" t="0" r="0" b="5715"/>
            <wp:docPr id="41325326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pic:nvPicPr>
                  <pic:blipFill>
                    <a:blip r:embed="rId18">
                      <a:extLst>
                        <a:ext uri="{28A0092B-C50C-407E-A947-70E740481C1C}">
                          <a14:useLocalDpi xmlns:a14="http://schemas.microsoft.com/office/drawing/2010/main" val="0"/>
                        </a:ext>
                      </a:extLst>
                    </a:blip>
                    <a:stretch>
                      <a:fillRect/>
                    </a:stretch>
                  </pic:blipFill>
                  <pic:spPr>
                    <a:xfrm>
                      <a:off x="0" y="0"/>
                      <a:ext cx="5638798" cy="2794861"/>
                    </a:xfrm>
                    <a:prstGeom prst="rect">
                      <a:avLst/>
                    </a:prstGeom>
                  </pic:spPr>
                </pic:pic>
              </a:graphicData>
            </a:graphic>
          </wp:inline>
        </w:drawing>
      </w:r>
    </w:p>
    <w:p w14:paraId="6EB62263" w14:textId="7DFB26D2" w:rsidR="002D0571" w:rsidRDefault="00304C1A" w:rsidP="007E6503">
      <w:r>
        <w:t>Il aura l</w:t>
      </w:r>
      <w:r w:rsidR="002D0571">
        <w:t>a possibilité d’ajouter un véhicule, mais également un agent et une agence</w:t>
      </w:r>
      <w:r w:rsidR="00191609">
        <w:t>,</w:t>
      </w:r>
      <w:r w:rsidR="00C24F39">
        <w:t xml:space="preserve"> </w:t>
      </w:r>
      <w:r w:rsidR="00295131">
        <w:t>Il a la possibilité lui aussi de modifier ces informations</w:t>
      </w:r>
      <w:r w:rsidR="008E2116">
        <w:t>.</w:t>
      </w:r>
    </w:p>
    <w:p w14:paraId="5F01B2C8" w14:textId="52D75CCD" w:rsidR="00191609" w:rsidRDefault="00191609" w:rsidP="007E6503">
      <w:r>
        <w:rPr>
          <w:noProof/>
        </w:rPr>
        <w:drawing>
          <wp:inline distT="0" distB="0" distL="0" distR="0" wp14:anchorId="2B100C1A" wp14:editId="51474AE1">
            <wp:extent cx="5629275" cy="3458877"/>
            <wp:effectExtent l="0" t="0" r="0" b="8255"/>
            <wp:docPr id="1609315679"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pic:nvPicPr>
                  <pic:blipFill>
                    <a:blip r:embed="rId19">
                      <a:extLst>
                        <a:ext uri="{28A0092B-C50C-407E-A947-70E740481C1C}">
                          <a14:useLocalDpi xmlns:a14="http://schemas.microsoft.com/office/drawing/2010/main" val="0"/>
                        </a:ext>
                      </a:extLst>
                    </a:blip>
                    <a:stretch>
                      <a:fillRect/>
                    </a:stretch>
                  </pic:blipFill>
                  <pic:spPr>
                    <a:xfrm>
                      <a:off x="0" y="0"/>
                      <a:ext cx="5629275" cy="3458877"/>
                    </a:xfrm>
                    <a:prstGeom prst="rect">
                      <a:avLst/>
                    </a:prstGeom>
                  </pic:spPr>
                </pic:pic>
              </a:graphicData>
            </a:graphic>
          </wp:inline>
        </w:drawing>
      </w:r>
    </w:p>
    <w:p w14:paraId="7AC7694C" w14:textId="32474E29" w:rsidR="00191609" w:rsidRDefault="00191609" w:rsidP="7FBA665F">
      <w:pPr>
        <w:rPr>
          <w:u w:val="single"/>
        </w:rPr>
      </w:pPr>
    </w:p>
    <w:p w14:paraId="0796E7E6" w14:textId="1B22FD04" w:rsidR="00191609" w:rsidRDefault="00191609" w:rsidP="007E6503">
      <w:pPr>
        <w:rPr>
          <w:u w:val="single"/>
        </w:rPr>
      </w:pPr>
      <w:r>
        <w:rPr>
          <w:u w:val="single"/>
        </w:rPr>
        <w:t>Edition de véhicule :</w:t>
      </w:r>
    </w:p>
    <w:p w14:paraId="2851310F" w14:textId="007B8507" w:rsidR="00191609" w:rsidRPr="00191609" w:rsidRDefault="00191609" w:rsidP="007E6503">
      <w:r>
        <w:t xml:space="preserve">Un </w:t>
      </w:r>
      <w:r w:rsidR="00C24F39">
        <w:t>agent avec les droits spécifiques</w:t>
      </w:r>
      <w:r>
        <w:t xml:space="preserve"> peut modifier </w:t>
      </w:r>
      <w:r w:rsidR="00C24F39">
        <w:t xml:space="preserve">les informations d’un </w:t>
      </w:r>
      <w:r>
        <w:t>véhicule</w:t>
      </w:r>
      <w:r w:rsidR="00C24F39">
        <w:t>, cela peut permettre à un agent commercial de louer un véhicule et de changer son état. Avec les droits adéquat un agent peut</w:t>
      </w:r>
      <w:r>
        <w:t xml:space="preserve"> supprimer et </w:t>
      </w:r>
      <w:r w:rsidR="00EA19D2">
        <w:t>ajouter</w:t>
      </w:r>
      <w:r w:rsidR="00C24F39">
        <w:t xml:space="preserve"> un véhicule</w:t>
      </w:r>
      <w:r>
        <w:t>.</w:t>
      </w:r>
    </w:p>
    <w:p w14:paraId="317C5741" w14:textId="77777777" w:rsidR="00191609" w:rsidRDefault="00191609" w:rsidP="007E6503">
      <w:pPr>
        <w:rPr>
          <w:u w:val="single"/>
        </w:rPr>
      </w:pPr>
      <w:r>
        <w:rPr>
          <w:noProof/>
        </w:rPr>
        <w:lastRenderedPageBreak/>
        <w:drawing>
          <wp:inline distT="0" distB="0" distL="0" distR="0" wp14:anchorId="69CA9FA7" wp14:editId="093E9E0B">
            <wp:extent cx="5505452" cy="2782801"/>
            <wp:effectExtent l="0" t="0" r="0" b="0"/>
            <wp:docPr id="867915246"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pic:nvPicPr>
                  <pic:blipFill>
                    <a:blip r:embed="rId20">
                      <a:extLst>
                        <a:ext uri="{28A0092B-C50C-407E-A947-70E740481C1C}">
                          <a14:useLocalDpi xmlns:a14="http://schemas.microsoft.com/office/drawing/2010/main" val="0"/>
                        </a:ext>
                      </a:extLst>
                    </a:blip>
                    <a:stretch>
                      <a:fillRect/>
                    </a:stretch>
                  </pic:blipFill>
                  <pic:spPr>
                    <a:xfrm>
                      <a:off x="0" y="0"/>
                      <a:ext cx="5505452" cy="2782801"/>
                    </a:xfrm>
                    <a:prstGeom prst="rect">
                      <a:avLst/>
                    </a:prstGeom>
                  </pic:spPr>
                </pic:pic>
              </a:graphicData>
            </a:graphic>
          </wp:inline>
        </w:drawing>
      </w:r>
    </w:p>
    <w:p w14:paraId="593164FF" w14:textId="77777777" w:rsidR="00191609" w:rsidRDefault="00191609" w:rsidP="007E6503">
      <w:pPr>
        <w:rPr>
          <w:u w:val="single"/>
        </w:rPr>
      </w:pPr>
    </w:p>
    <w:p w14:paraId="2EBDEA6E" w14:textId="77777777" w:rsidR="00191609" w:rsidRDefault="00191609" w:rsidP="007E6503">
      <w:pPr>
        <w:rPr>
          <w:u w:val="single"/>
        </w:rPr>
      </w:pPr>
    </w:p>
    <w:p w14:paraId="0B73CFC6" w14:textId="56FC7914" w:rsidR="00191609" w:rsidRDefault="00191609" w:rsidP="007E6503">
      <w:pPr>
        <w:rPr>
          <w:u w:val="single"/>
        </w:rPr>
      </w:pPr>
      <w:r>
        <w:rPr>
          <w:noProof/>
        </w:rPr>
        <w:drawing>
          <wp:inline distT="0" distB="0" distL="0" distR="0" wp14:anchorId="563F6F89" wp14:editId="76E30E6D">
            <wp:extent cx="5476876" cy="2781543"/>
            <wp:effectExtent l="0" t="0" r="0" b="0"/>
            <wp:docPr id="1763612857"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pic:nvPicPr>
                  <pic:blipFill>
                    <a:blip r:embed="rId21">
                      <a:extLst>
                        <a:ext uri="{28A0092B-C50C-407E-A947-70E740481C1C}">
                          <a14:useLocalDpi xmlns:a14="http://schemas.microsoft.com/office/drawing/2010/main" val="0"/>
                        </a:ext>
                      </a:extLst>
                    </a:blip>
                    <a:stretch>
                      <a:fillRect/>
                    </a:stretch>
                  </pic:blipFill>
                  <pic:spPr>
                    <a:xfrm>
                      <a:off x="0" y="0"/>
                      <a:ext cx="5476876" cy="2781543"/>
                    </a:xfrm>
                    <a:prstGeom prst="rect">
                      <a:avLst/>
                    </a:prstGeom>
                  </pic:spPr>
                </pic:pic>
              </a:graphicData>
            </a:graphic>
          </wp:inline>
        </w:drawing>
      </w:r>
    </w:p>
    <w:p w14:paraId="68F7529A" w14:textId="537EB707" w:rsidR="00191609" w:rsidRDefault="00191609" w:rsidP="007E6503">
      <w:pPr>
        <w:rPr>
          <w:u w:val="single"/>
        </w:rPr>
      </w:pPr>
      <w:r>
        <w:rPr>
          <w:noProof/>
        </w:rPr>
        <w:lastRenderedPageBreak/>
        <w:drawing>
          <wp:inline distT="0" distB="0" distL="0" distR="0" wp14:anchorId="3F4076F6" wp14:editId="372EBA97">
            <wp:extent cx="5305426" cy="2707240"/>
            <wp:effectExtent l="0" t="0" r="0" b="0"/>
            <wp:docPr id="1115098783"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pic:nvPicPr>
                  <pic:blipFill>
                    <a:blip r:embed="rId22">
                      <a:extLst>
                        <a:ext uri="{28A0092B-C50C-407E-A947-70E740481C1C}">
                          <a14:useLocalDpi xmlns:a14="http://schemas.microsoft.com/office/drawing/2010/main" val="0"/>
                        </a:ext>
                      </a:extLst>
                    </a:blip>
                    <a:stretch>
                      <a:fillRect/>
                    </a:stretch>
                  </pic:blipFill>
                  <pic:spPr>
                    <a:xfrm>
                      <a:off x="0" y="0"/>
                      <a:ext cx="5305426" cy="2707240"/>
                    </a:xfrm>
                    <a:prstGeom prst="rect">
                      <a:avLst/>
                    </a:prstGeom>
                  </pic:spPr>
                </pic:pic>
              </a:graphicData>
            </a:graphic>
          </wp:inline>
        </w:drawing>
      </w:r>
    </w:p>
    <w:p w14:paraId="201D6E9D" w14:textId="50E7D070" w:rsidR="00191609" w:rsidRDefault="00191609" w:rsidP="007E6503">
      <w:pPr>
        <w:rPr>
          <w:u w:val="single"/>
        </w:rPr>
      </w:pPr>
    </w:p>
    <w:p w14:paraId="68344315" w14:textId="5509AFDF" w:rsidR="00591081" w:rsidRDefault="00591081" w:rsidP="007E6503">
      <w:pPr>
        <w:rPr>
          <w:u w:val="single"/>
        </w:rPr>
      </w:pPr>
      <w:r>
        <w:rPr>
          <w:noProof/>
        </w:rPr>
        <w:drawing>
          <wp:inline distT="0" distB="0" distL="0" distR="0" wp14:anchorId="7E7DFFA3" wp14:editId="3FE9B77F">
            <wp:extent cx="5324474" cy="2688367"/>
            <wp:effectExtent l="0" t="0" r="0" b="0"/>
            <wp:docPr id="264102048"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pic:nvPicPr>
                  <pic:blipFill>
                    <a:blip r:embed="rId23">
                      <a:extLst>
                        <a:ext uri="{28A0092B-C50C-407E-A947-70E740481C1C}">
                          <a14:useLocalDpi xmlns:a14="http://schemas.microsoft.com/office/drawing/2010/main" val="0"/>
                        </a:ext>
                      </a:extLst>
                    </a:blip>
                    <a:stretch>
                      <a:fillRect/>
                    </a:stretch>
                  </pic:blipFill>
                  <pic:spPr>
                    <a:xfrm>
                      <a:off x="0" y="0"/>
                      <a:ext cx="5324474" cy="2688367"/>
                    </a:xfrm>
                    <a:prstGeom prst="rect">
                      <a:avLst/>
                    </a:prstGeom>
                  </pic:spPr>
                </pic:pic>
              </a:graphicData>
            </a:graphic>
          </wp:inline>
        </w:drawing>
      </w:r>
    </w:p>
    <w:p w14:paraId="6FACE6C2" w14:textId="090C0399" w:rsidR="00591081" w:rsidRDefault="00591081" w:rsidP="007E6503">
      <w:pPr>
        <w:rPr>
          <w:u w:val="single"/>
        </w:rPr>
      </w:pPr>
      <w:r>
        <w:rPr>
          <w:noProof/>
        </w:rPr>
        <w:lastRenderedPageBreak/>
        <w:drawing>
          <wp:inline distT="0" distB="0" distL="0" distR="0" wp14:anchorId="2CF2A806" wp14:editId="59E1AE02">
            <wp:extent cx="5448302" cy="2732222"/>
            <wp:effectExtent l="0" t="0" r="0" b="0"/>
            <wp:docPr id="548626549"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2"/>
                    <pic:cNvPicPr/>
                  </pic:nvPicPr>
                  <pic:blipFill>
                    <a:blip r:embed="rId24">
                      <a:extLst>
                        <a:ext uri="{28A0092B-C50C-407E-A947-70E740481C1C}">
                          <a14:useLocalDpi xmlns:a14="http://schemas.microsoft.com/office/drawing/2010/main" val="0"/>
                        </a:ext>
                      </a:extLst>
                    </a:blip>
                    <a:stretch>
                      <a:fillRect/>
                    </a:stretch>
                  </pic:blipFill>
                  <pic:spPr>
                    <a:xfrm>
                      <a:off x="0" y="0"/>
                      <a:ext cx="5448302" cy="2732222"/>
                    </a:xfrm>
                    <a:prstGeom prst="rect">
                      <a:avLst/>
                    </a:prstGeom>
                  </pic:spPr>
                </pic:pic>
              </a:graphicData>
            </a:graphic>
          </wp:inline>
        </w:drawing>
      </w:r>
    </w:p>
    <w:p w14:paraId="09DA346A" w14:textId="77777777" w:rsidR="00591081" w:rsidRDefault="00591081" w:rsidP="007E6503">
      <w:pPr>
        <w:rPr>
          <w:u w:val="single"/>
        </w:rPr>
      </w:pPr>
    </w:p>
    <w:p w14:paraId="0BA9FCBF" w14:textId="5BCEE22F" w:rsidR="002D0571" w:rsidRDefault="002D0571" w:rsidP="007E6503">
      <w:pPr>
        <w:rPr>
          <w:u w:val="single"/>
        </w:rPr>
      </w:pPr>
      <w:r w:rsidRPr="002D0571">
        <w:rPr>
          <w:u w:val="single"/>
        </w:rPr>
        <w:t>Agence :</w:t>
      </w:r>
    </w:p>
    <w:p w14:paraId="2AC7FD6B" w14:textId="645B4AC5" w:rsidR="009A0491" w:rsidRPr="009A0491" w:rsidRDefault="009A0491" w:rsidP="007E6503">
      <w:r>
        <w:t>Liste des agences</w:t>
      </w:r>
      <w:r w:rsidR="00C24F39">
        <w:t xml:space="preserve"> : </w:t>
      </w:r>
    </w:p>
    <w:p w14:paraId="46F74794" w14:textId="3C248609" w:rsidR="009A0491" w:rsidRDefault="009A0491" w:rsidP="007E6503">
      <w:pPr>
        <w:rPr>
          <w:u w:val="single"/>
        </w:rPr>
      </w:pPr>
      <w:r>
        <w:rPr>
          <w:noProof/>
        </w:rPr>
        <w:drawing>
          <wp:inline distT="0" distB="0" distL="0" distR="0" wp14:anchorId="5DC378FF" wp14:editId="35E67A6D">
            <wp:extent cx="5514975" cy="2817744"/>
            <wp:effectExtent l="0" t="0" r="0" b="1905"/>
            <wp:docPr id="1961718010"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5"/>
                    <pic:cNvPicPr/>
                  </pic:nvPicPr>
                  <pic:blipFill>
                    <a:blip r:embed="rId25">
                      <a:extLst>
                        <a:ext uri="{28A0092B-C50C-407E-A947-70E740481C1C}">
                          <a14:useLocalDpi xmlns:a14="http://schemas.microsoft.com/office/drawing/2010/main" val="0"/>
                        </a:ext>
                      </a:extLst>
                    </a:blip>
                    <a:stretch>
                      <a:fillRect/>
                    </a:stretch>
                  </pic:blipFill>
                  <pic:spPr>
                    <a:xfrm>
                      <a:off x="0" y="0"/>
                      <a:ext cx="5514975" cy="2817744"/>
                    </a:xfrm>
                    <a:prstGeom prst="rect">
                      <a:avLst/>
                    </a:prstGeom>
                  </pic:spPr>
                </pic:pic>
              </a:graphicData>
            </a:graphic>
          </wp:inline>
        </w:drawing>
      </w:r>
    </w:p>
    <w:p w14:paraId="6036E467" w14:textId="44125D03" w:rsidR="000B2D51" w:rsidRPr="00C24F39" w:rsidRDefault="000B2D51" w:rsidP="007E6503">
      <w:pPr>
        <w:rPr>
          <w:u w:val="single"/>
        </w:rPr>
      </w:pPr>
      <w:r w:rsidRPr="00C24F39">
        <w:rPr>
          <w:u w:val="single"/>
        </w:rPr>
        <w:t>Détail de l’agence</w:t>
      </w:r>
      <w:r w:rsidR="00C24F39" w:rsidRPr="00C24F39">
        <w:rPr>
          <w:u w:val="single"/>
        </w:rPr>
        <w:t> :</w:t>
      </w:r>
    </w:p>
    <w:p w14:paraId="1CC76F72" w14:textId="2DF7E9E3" w:rsidR="001703D5" w:rsidRPr="000B2D51" w:rsidRDefault="001703D5" w:rsidP="007E6503">
      <w:r>
        <w:rPr>
          <w:noProof/>
        </w:rPr>
        <w:lastRenderedPageBreak/>
        <w:drawing>
          <wp:inline distT="0" distB="0" distL="0" distR="0" wp14:anchorId="1AD46CFA" wp14:editId="78CF860A">
            <wp:extent cx="5600700" cy="2863617"/>
            <wp:effectExtent l="0" t="0" r="0" b="0"/>
            <wp:docPr id="161848877"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6"/>
                    <pic:cNvPicPr/>
                  </pic:nvPicPr>
                  <pic:blipFill>
                    <a:blip r:embed="rId26">
                      <a:extLst>
                        <a:ext uri="{28A0092B-C50C-407E-A947-70E740481C1C}">
                          <a14:useLocalDpi xmlns:a14="http://schemas.microsoft.com/office/drawing/2010/main" val="0"/>
                        </a:ext>
                      </a:extLst>
                    </a:blip>
                    <a:stretch>
                      <a:fillRect/>
                    </a:stretch>
                  </pic:blipFill>
                  <pic:spPr>
                    <a:xfrm>
                      <a:off x="0" y="0"/>
                      <a:ext cx="5600700" cy="2863617"/>
                    </a:xfrm>
                    <a:prstGeom prst="rect">
                      <a:avLst/>
                    </a:prstGeom>
                  </pic:spPr>
                </pic:pic>
              </a:graphicData>
            </a:graphic>
          </wp:inline>
        </w:drawing>
      </w:r>
    </w:p>
    <w:p w14:paraId="569064A4" w14:textId="7493216E" w:rsidR="002D0571" w:rsidRDefault="002D0571" w:rsidP="007E6503">
      <w:r>
        <w:rPr>
          <w:noProof/>
        </w:rPr>
        <w:drawing>
          <wp:inline distT="0" distB="0" distL="0" distR="0" wp14:anchorId="79B8F8C2" wp14:editId="7A52C4D8">
            <wp:extent cx="5572125" cy="2808247"/>
            <wp:effectExtent l="0" t="0" r="0" b="0"/>
            <wp:docPr id="166973344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pic:nvPicPr>
                  <pic:blipFill>
                    <a:blip r:embed="rId27">
                      <a:extLst>
                        <a:ext uri="{28A0092B-C50C-407E-A947-70E740481C1C}">
                          <a14:useLocalDpi xmlns:a14="http://schemas.microsoft.com/office/drawing/2010/main" val="0"/>
                        </a:ext>
                      </a:extLst>
                    </a:blip>
                    <a:stretch>
                      <a:fillRect/>
                    </a:stretch>
                  </pic:blipFill>
                  <pic:spPr>
                    <a:xfrm>
                      <a:off x="0" y="0"/>
                      <a:ext cx="5572125" cy="2808247"/>
                    </a:xfrm>
                    <a:prstGeom prst="rect">
                      <a:avLst/>
                    </a:prstGeom>
                  </pic:spPr>
                </pic:pic>
              </a:graphicData>
            </a:graphic>
          </wp:inline>
        </w:drawing>
      </w:r>
    </w:p>
    <w:p w14:paraId="4B765F50" w14:textId="4E20D15A" w:rsidR="00E628BD" w:rsidRDefault="00E628BD" w:rsidP="007E6503">
      <w:r>
        <w:t>Le détail des agences permet de voir les informations général de l’agence, des agents présents ainsi que des véhicules.</w:t>
      </w:r>
    </w:p>
    <w:p w14:paraId="3E1D7000" w14:textId="6BFB9DEE" w:rsidR="009A0491" w:rsidRDefault="00C551E4" w:rsidP="007E6503">
      <w:r>
        <w:rPr>
          <w:noProof/>
        </w:rPr>
        <w:lastRenderedPageBreak/>
        <w:drawing>
          <wp:inline distT="0" distB="0" distL="0" distR="0" wp14:anchorId="3747B75B" wp14:editId="51BD516F">
            <wp:extent cx="6657975" cy="3380155"/>
            <wp:effectExtent l="0" t="0" r="0" b="0"/>
            <wp:docPr id="1930344886"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7"/>
                    <pic:cNvPicPr/>
                  </pic:nvPicPr>
                  <pic:blipFill>
                    <a:blip r:embed="rId28">
                      <a:extLst>
                        <a:ext uri="{28A0092B-C50C-407E-A947-70E740481C1C}">
                          <a14:useLocalDpi xmlns:a14="http://schemas.microsoft.com/office/drawing/2010/main" val="0"/>
                        </a:ext>
                      </a:extLst>
                    </a:blip>
                    <a:stretch>
                      <a:fillRect/>
                    </a:stretch>
                  </pic:blipFill>
                  <pic:spPr>
                    <a:xfrm>
                      <a:off x="0" y="0"/>
                      <a:ext cx="6657975" cy="3380155"/>
                    </a:xfrm>
                    <a:prstGeom prst="rect">
                      <a:avLst/>
                    </a:prstGeom>
                  </pic:spPr>
                </pic:pic>
              </a:graphicData>
            </a:graphic>
          </wp:inline>
        </w:drawing>
      </w:r>
    </w:p>
    <w:p w14:paraId="6E3ABF6E" w14:textId="77777777" w:rsidR="0080262E" w:rsidRDefault="0080262E" w:rsidP="007E6503"/>
    <w:p w14:paraId="391CD91D" w14:textId="7C5BFBC3" w:rsidR="002D0571" w:rsidRDefault="002D0571" w:rsidP="7FBA665F">
      <w:pPr>
        <w:rPr>
          <w:u w:val="single"/>
        </w:rPr>
      </w:pPr>
      <w:r w:rsidRPr="32327AC5">
        <w:rPr>
          <w:u w:val="single"/>
        </w:rPr>
        <w:t>Agent :</w:t>
      </w:r>
    </w:p>
    <w:p w14:paraId="3C2B3AA4" w14:textId="5E38E7E4" w:rsidR="0080262E" w:rsidRPr="009A0491" w:rsidRDefault="0080262E" w:rsidP="007E6503">
      <w:pPr>
        <w:rPr>
          <w:u w:val="single"/>
        </w:rPr>
      </w:pPr>
      <w:r>
        <w:rPr>
          <w:noProof/>
        </w:rPr>
        <w:drawing>
          <wp:inline distT="0" distB="0" distL="0" distR="0" wp14:anchorId="4824FEA7" wp14:editId="27D6C561">
            <wp:extent cx="6372225" cy="3204993"/>
            <wp:effectExtent l="0" t="0" r="0" b="0"/>
            <wp:docPr id="632991413"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8"/>
                    <pic:cNvPicPr/>
                  </pic:nvPicPr>
                  <pic:blipFill>
                    <a:blip r:embed="rId29">
                      <a:extLst>
                        <a:ext uri="{28A0092B-C50C-407E-A947-70E740481C1C}">
                          <a14:useLocalDpi xmlns:a14="http://schemas.microsoft.com/office/drawing/2010/main" val="0"/>
                        </a:ext>
                      </a:extLst>
                    </a:blip>
                    <a:stretch>
                      <a:fillRect/>
                    </a:stretch>
                  </pic:blipFill>
                  <pic:spPr>
                    <a:xfrm>
                      <a:off x="0" y="0"/>
                      <a:ext cx="6372225" cy="3204993"/>
                    </a:xfrm>
                    <a:prstGeom prst="rect">
                      <a:avLst/>
                    </a:prstGeom>
                  </pic:spPr>
                </pic:pic>
              </a:graphicData>
            </a:graphic>
          </wp:inline>
        </w:drawing>
      </w:r>
    </w:p>
    <w:p w14:paraId="4AA96127" w14:textId="3BE9E777" w:rsidR="002D0571" w:rsidRDefault="002D0571" w:rsidP="007E6503">
      <w:r>
        <w:t>Les informations nécessaires à l’ajout d’un ajout sont son nom/prénom et numéro de téléphone/fax.</w:t>
      </w:r>
    </w:p>
    <w:p w14:paraId="41D85A0E" w14:textId="77777777" w:rsidR="0080262E" w:rsidRDefault="0059564D" w:rsidP="007E6503">
      <w:pPr>
        <w:rPr>
          <w:noProof/>
        </w:rPr>
      </w:pPr>
      <w:r>
        <w:t>Un administrateur peut aussi supprimer un agent</w:t>
      </w:r>
      <w:r w:rsidR="00B62262">
        <w:t>.</w:t>
      </w:r>
      <w:r w:rsidR="009A0491" w:rsidRPr="009A0491">
        <w:rPr>
          <w:noProof/>
        </w:rPr>
        <w:t xml:space="preserve"> </w:t>
      </w:r>
    </w:p>
    <w:p w14:paraId="1761A6E3" w14:textId="354A1EDF" w:rsidR="0059564D" w:rsidRDefault="009A0491" w:rsidP="007E6503">
      <w:r>
        <w:rPr>
          <w:noProof/>
        </w:rPr>
        <w:lastRenderedPageBreak/>
        <w:drawing>
          <wp:inline distT="0" distB="0" distL="0" distR="0" wp14:anchorId="33CB4D4A" wp14:editId="57D7E0D0">
            <wp:extent cx="5448302" cy="2737771"/>
            <wp:effectExtent l="0" t="0" r="0" b="5715"/>
            <wp:docPr id="1268190432"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3"/>
                    <pic:cNvPicPr/>
                  </pic:nvPicPr>
                  <pic:blipFill>
                    <a:blip r:embed="rId30">
                      <a:extLst>
                        <a:ext uri="{28A0092B-C50C-407E-A947-70E740481C1C}">
                          <a14:useLocalDpi xmlns:a14="http://schemas.microsoft.com/office/drawing/2010/main" val="0"/>
                        </a:ext>
                      </a:extLst>
                    </a:blip>
                    <a:stretch>
                      <a:fillRect/>
                    </a:stretch>
                  </pic:blipFill>
                  <pic:spPr>
                    <a:xfrm>
                      <a:off x="0" y="0"/>
                      <a:ext cx="5448302" cy="2737771"/>
                    </a:xfrm>
                    <a:prstGeom prst="rect">
                      <a:avLst/>
                    </a:prstGeom>
                  </pic:spPr>
                </pic:pic>
              </a:graphicData>
            </a:graphic>
          </wp:inline>
        </w:drawing>
      </w:r>
    </w:p>
    <w:p w14:paraId="778F0F59" w14:textId="784B3B91" w:rsidR="00B97507" w:rsidRDefault="00B97507" w:rsidP="007E6503">
      <w:r>
        <w:rPr>
          <w:noProof/>
        </w:rPr>
        <w:drawing>
          <wp:inline distT="0" distB="0" distL="0" distR="0" wp14:anchorId="793918CB" wp14:editId="0B2DD930">
            <wp:extent cx="5448302" cy="2753409"/>
            <wp:effectExtent l="0" t="0" r="0" b="8890"/>
            <wp:docPr id="87829448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9"/>
                    <pic:cNvPicPr/>
                  </pic:nvPicPr>
                  <pic:blipFill>
                    <a:blip r:embed="rId31">
                      <a:extLst>
                        <a:ext uri="{28A0092B-C50C-407E-A947-70E740481C1C}">
                          <a14:useLocalDpi xmlns:a14="http://schemas.microsoft.com/office/drawing/2010/main" val="0"/>
                        </a:ext>
                      </a:extLst>
                    </a:blip>
                    <a:stretch>
                      <a:fillRect/>
                    </a:stretch>
                  </pic:blipFill>
                  <pic:spPr>
                    <a:xfrm>
                      <a:off x="0" y="0"/>
                      <a:ext cx="5448302" cy="2753409"/>
                    </a:xfrm>
                    <a:prstGeom prst="rect">
                      <a:avLst/>
                    </a:prstGeom>
                  </pic:spPr>
                </pic:pic>
              </a:graphicData>
            </a:graphic>
          </wp:inline>
        </w:drawing>
      </w:r>
    </w:p>
    <w:p w14:paraId="0575DFE1" w14:textId="583FED2B" w:rsidR="009A0491" w:rsidRPr="007E6503" w:rsidRDefault="009A0491" w:rsidP="007E6503">
      <w:r>
        <w:rPr>
          <w:noProof/>
        </w:rPr>
        <w:drawing>
          <wp:inline distT="0" distB="0" distL="0" distR="0" wp14:anchorId="277A7FBC" wp14:editId="47E702FF">
            <wp:extent cx="5486400" cy="2745740"/>
            <wp:effectExtent l="0" t="0" r="0" b="0"/>
            <wp:docPr id="482934781"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pic:cNvPicPr/>
                  </pic:nvPicPr>
                  <pic:blipFill>
                    <a:blip r:embed="rId32">
                      <a:extLst>
                        <a:ext uri="{28A0092B-C50C-407E-A947-70E740481C1C}">
                          <a14:useLocalDpi xmlns:a14="http://schemas.microsoft.com/office/drawing/2010/main" val="0"/>
                        </a:ext>
                      </a:extLst>
                    </a:blip>
                    <a:stretch>
                      <a:fillRect/>
                    </a:stretch>
                  </pic:blipFill>
                  <pic:spPr>
                    <a:xfrm>
                      <a:off x="0" y="0"/>
                      <a:ext cx="5486400" cy="2745740"/>
                    </a:xfrm>
                    <a:prstGeom prst="rect">
                      <a:avLst/>
                    </a:prstGeom>
                  </pic:spPr>
                </pic:pic>
              </a:graphicData>
            </a:graphic>
          </wp:inline>
        </w:drawing>
      </w:r>
    </w:p>
    <w:p w14:paraId="4B5B29D0" w14:textId="300B4BDE" w:rsidR="00C82F31" w:rsidRPr="00F87AAF" w:rsidRDefault="007E6503" w:rsidP="180B7CD8">
      <w:pPr>
        <w:pStyle w:val="Titre1"/>
      </w:pPr>
      <w:r w:rsidRPr="007E6503">
        <w:lastRenderedPageBreak/>
        <w:t xml:space="preserve"> </w:t>
      </w:r>
      <w:bookmarkStart w:id="3" w:name="_Toc47033142"/>
      <w:r>
        <w:t>Version Mobile</w:t>
      </w:r>
      <w:bookmarkEnd w:id="3"/>
    </w:p>
    <w:p w14:paraId="6974F4B1" w14:textId="7EEC793A" w:rsidR="003E1D45" w:rsidRDefault="003E1D45" w:rsidP="003E1D45">
      <w:pPr>
        <w:rPr>
          <w:rFonts w:cs="Segoe UI Light"/>
        </w:rPr>
      </w:pPr>
    </w:p>
    <w:p w14:paraId="35DC4D3A" w14:textId="2B2E1198" w:rsidR="001874CC" w:rsidRDefault="006111F8" w:rsidP="003E1D45">
      <w:pPr>
        <w:rPr>
          <w:rFonts w:cs="Segoe UI Light"/>
        </w:rPr>
      </w:pPr>
      <w:r>
        <w:rPr>
          <w:rFonts w:cs="Segoe UI Light"/>
        </w:rPr>
        <w:t>La version mobile du site a un affichage différent par rapport à la version web.</w:t>
      </w:r>
    </w:p>
    <w:p w14:paraId="2165B855" w14:textId="388A64C1" w:rsidR="001874CC" w:rsidRDefault="001874CC" w:rsidP="003E1D45">
      <w:pPr>
        <w:rPr>
          <w:rFonts w:cs="Segoe UI Light"/>
        </w:rPr>
      </w:pPr>
      <w:r w:rsidRPr="7FBA665F">
        <w:rPr>
          <w:rFonts w:cs="Segoe UI Light"/>
        </w:rPr>
        <w:t xml:space="preserve">Chaque utilisateur y </w:t>
      </w:r>
      <w:r w:rsidR="313C68C4" w:rsidRPr="7FBA665F">
        <w:rPr>
          <w:rFonts w:cs="Segoe UI Light"/>
        </w:rPr>
        <w:t>trouvera</w:t>
      </w:r>
      <w:r w:rsidRPr="7FBA665F">
        <w:rPr>
          <w:rFonts w:cs="Segoe UI Light"/>
        </w:rPr>
        <w:t xml:space="preserve"> ces fonctionnalités dédiées</w:t>
      </w:r>
      <w:r w:rsidR="008C7C6C" w:rsidRPr="7FBA665F">
        <w:rPr>
          <w:rFonts w:cs="Segoe UI Light"/>
        </w:rPr>
        <w:t>.</w:t>
      </w:r>
    </w:p>
    <w:p w14:paraId="260D5B54" w14:textId="2E2FCF25" w:rsidR="00FF19AF" w:rsidRDefault="24E33176" w:rsidP="7FBA665F">
      <w:r>
        <w:rPr>
          <w:noProof/>
        </w:rPr>
        <w:drawing>
          <wp:inline distT="0" distB="0" distL="0" distR="0" wp14:anchorId="76BB9CBB" wp14:editId="3EEA1689">
            <wp:extent cx="2343150" cy="4572000"/>
            <wp:effectExtent l="0" t="0" r="0" b="0"/>
            <wp:docPr id="1311705086" name="Image 1311705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343150" cy="4572000"/>
                    </a:xfrm>
                    <a:prstGeom prst="rect">
                      <a:avLst/>
                    </a:prstGeom>
                  </pic:spPr>
                </pic:pic>
              </a:graphicData>
            </a:graphic>
          </wp:inline>
        </w:drawing>
      </w:r>
    </w:p>
    <w:p w14:paraId="0FB0FCEC" w14:textId="1D2FDF45" w:rsidR="7FBA665F" w:rsidRDefault="7FBA665F" w:rsidP="7FBA665F"/>
    <w:p w14:paraId="04E20AAE" w14:textId="19976DB1" w:rsidR="00FF19AF" w:rsidRDefault="00FF19AF" w:rsidP="00FF19AF">
      <w:pPr>
        <w:pStyle w:val="Titre2"/>
        <w:numPr>
          <w:ilvl w:val="0"/>
          <w:numId w:val="26"/>
        </w:numPr>
      </w:pPr>
      <w:bookmarkStart w:id="4" w:name="_Toc47033143"/>
      <w:r>
        <w:t>Utilisateur client</w:t>
      </w:r>
      <w:bookmarkEnd w:id="4"/>
    </w:p>
    <w:p w14:paraId="30A8624C" w14:textId="7F20E3CF" w:rsidR="7FBA665F" w:rsidRDefault="7FBA665F" w:rsidP="7FBA665F"/>
    <w:p w14:paraId="729D6829" w14:textId="0F148514" w:rsidR="6B76AE56" w:rsidRDefault="6B76AE56" w:rsidP="7FBA665F">
      <w:r>
        <w:t>Ré</w:t>
      </w:r>
      <w:r w:rsidR="00E628BD">
        <w:t>sumé</w:t>
      </w:r>
      <w:r>
        <w:t xml:space="preserve"> de la location des véhicules par le client avec l’ajout et la modification</w:t>
      </w:r>
      <w:r w:rsidR="00E628BD">
        <w:t xml:space="preserve"> de la commande.</w:t>
      </w:r>
    </w:p>
    <w:p w14:paraId="343FDC7A" w14:textId="1D890BE5" w:rsidR="001874CC" w:rsidRDefault="00FF19AF" w:rsidP="00FF19AF">
      <w:r>
        <w:t xml:space="preserve">     </w:t>
      </w:r>
    </w:p>
    <w:p w14:paraId="6157DB8B" w14:textId="19855427" w:rsidR="00FF19AF" w:rsidRDefault="00FF19AF" w:rsidP="7FBA665F">
      <w:r>
        <w:lastRenderedPageBreak/>
        <w:t xml:space="preserve"> </w:t>
      </w:r>
      <w:r w:rsidR="001874CC">
        <w:t xml:space="preserve">  </w:t>
      </w:r>
      <w:r w:rsidR="1019DD49">
        <w:rPr>
          <w:noProof/>
        </w:rPr>
        <w:drawing>
          <wp:inline distT="0" distB="0" distL="0" distR="0" wp14:anchorId="2D9C3CEE" wp14:editId="18E7C827">
            <wp:extent cx="2017945" cy="3921512"/>
            <wp:effectExtent l="0" t="0" r="0" b="0"/>
            <wp:docPr id="2121452384" name="Image 2121452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017945" cy="3921512"/>
                    </a:xfrm>
                    <a:prstGeom prst="rect">
                      <a:avLst/>
                    </a:prstGeom>
                  </pic:spPr>
                </pic:pic>
              </a:graphicData>
            </a:graphic>
          </wp:inline>
        </w:drawing>
      </w:r>
      <w:r w:rsidR="001874CC">
        <w:t xml:space="preserve"> </w:t>
      </w:r>
      <w:r w:rsidR="44C55B14">
        <w:rPr>
          <w:noProof/>
        </w:rPr>
        <w:drawing>
          <wp:inline distT="0" distB="0" distL="0" distR="0" wp14:anchorId="7B5725A1" wp14:editId="54E87E94">
            <wp:extent cx="2078474" cy="3943350"/>
            <wp:effectExtent l="0" t="0" r="0" b="0"/>
            <wp:docPr id="2045169326" name="Image 2045169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078474" cy="3943350"/>
                    </a:xfrm>
                    <a:prstGeom prst="rect">
                      <a:avLst/>
                    </a:prstGeom>
                  </pic:spPr>
                </pic:pic>
              </a:graphicData>
            </a:graphic>
          </wp:inline>
        </w:drawing>
      </w:r>
      <w:r w:rsidR="6718C3CA">
        <w:rPr>
          <w:noProof/>
        </w:rPr>
        <w:drawing>
          <wp:inline distT="0" distB="0" distL="0" distR="0" wp14:anchorId="2D90DC9C" wp14:editId="23B44D97">
            <wp:extent cx="1971675" cy="3943350"/>
            <wp:effectExtent l="0" t="0" r="0" b="0"/>
            <wp:docPr id="291688789" name="Image 291688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971675" cy="3943350"/>
                    </a:xfrm>
                    <a:prstGeom prst="rect">
                      <a:avLst/>
                    </a:prstGeom>
                  </pic:spPr>
                </pic:pic>
              </a:graphicData>
            </a:graphic>
          </wp:inline>
        </w:drawing>
      </w:r>
    </w:p>
    <w:p w14:paraId="1DF76195" w14:textId="059A92CA" w:rsidR="00806EC4" w:rsidRDefault="00806EC4" w:rsidP="7FBA665F">
      <w:r>
        <w:t>L’utilisateur client sélectionne le véhicule par un clic et choisie ensuite les paramètres de la location ( quantité, temps).</w:t>
      </w:r>
    </w:p>
    <w:p w14:paraId="1E25A0DE" w14:textId="32B7205F" w:rsidR="765B8C5F" w:rsidRDefault="765B8C5F" w:rsidP="7FBA665F">
      <w:r>
        <w:t xml:space="preserve">Le client </w:t>
      </w:r>
      <w:r w:rsidR="00E628BD">
        <w:t xml:space="preserve">à accès aux </w:t>
      </w:r>
      <w:r w:rsidR="3211E3BD">
        <w:t xml:space="preserve">informations </w:t>
      </w:r>
      <w:r w:rsidR="00E628BD">
        <w:t xml:space="preserve">des véhicules </w:t>
      </w:r>
      <w:r w:rsidR="3211E3BD">
        <w:t>mais ne peut pas les modifie</w:t>
      </w:r>
      <w:r w:rsidR="00E628BD">
        <w:t xml:space="preserve">r, il </w:t>
      </w:r>
      <w:r w:rsidR="00806EC4">
        <w:t>pourra</w:t>
      </w:r>
      <w:r w:rsidR="00E628BD">
        <w:t xml:space="preserve"> seulement modifier les informations relatives à sa commande.</w:t>
      </w:r>
    </w:p>
    <w:p w14:paraId="7503CADC" w14:textId="5A383E33" w:rsidR="6A6EAD51" w:rsidRDefault="6A6EAD51" w:rsidP="7FBA665F">
      <w:r>
        <w:rPr>
          <w:noProof/>
        </w:rPr>
        <w:drawing>
          <wp:inline distT="0" distB="0" distL="0" distR="0" wp14:anchorId="70DCBA66" wp14:editId="56469732">
            <wp:extent cx="1825784" cy="3533775"/>
            <wp:effectExtent l="0" t="0" r="0" b="0"/>
            <wp:docPr id="1464180427" name="Image 1464180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1825784" cy="3533775"/>
                    </a:xfrm>
                    <a:prstGeom prst="rect">
                      <a:avLst/>
                    </a:prstGeom>
                  </pic:spPr>
                </pic:pic>
              </a:graphicData>
            </a:graphic>
          </wp:inline>
        </w:drawing>
      </w:r>
    </w:p>
    <w:p w14:paraId="790AAEA1" w14:textId="7F6FCA70" w:rsidR="7FBA665F" w:rsidRDefault="7FBA665F" w:rsidP="7FBA665F"/>
    <w:p w14:paraId="712E605C" w14:textId="3E9EC834" w:rsidR="7FBA665F" w:rsidRDefault="7FBA665F" w:rsidP="7FBA665F"/>
    <w:p w14:paraId="1E8FEC79" w14:textId="4AB5551C" w:rsidR="7FBA665F" w:rsidRDefault="7FBA665F" w:rsidP="7FBA665F"/>
    <w:p w14:paraId="4B3F7A59" w14:textId="270A33C0" w:rsidR="44C55B14" w:rsidRDefault="44C55B14" w:rsidP="7FBA665F">
      <w:pPr>
        <w:pStyle w:val="Titre2"/>
        <w:numPr>
          <w:ilvl w:val="0"/>
          <w:numId w:val="26"/>
        </w:numPr>
      </w:pPr>
      <w:r>
        <w:t>Utilisateur admin</w:t>
      </w:r>
    </w:p>
    <w:p w14:paraId="322BEEE0" w14:textId="37213384" w:rsidR="7FBA665F" w:rsidRDefault="7FBA665F" w:rsidP="7FBA665F"/>
    <w:p w14:paraId="3E255DDC" w14:textId="77CB6F31" w:rsidR="3A9D7945" w:rsidRDefault="3A9D7945" w:rsidP="7FBA665F">
      <w:r>
        <w:t>Les administrateurs ont accès uniquement</w:t>
      </w:r>
      <w:r w:rsidR="1098CFF0">
        <w:t xml:space="preserve"> aux listes. Ils ne peuvent pas ajouter de véhicules, d’agents ou encore d’agence</w:t>
      </w:r>
      <w:r w:rsidR="5C2EDBFB">
        <w:t xml:space="preserve"> pour limiter </w:t>
      </w:r>
      <w:r w:rsidR="00897EB6">
        <w:t>les erreurs liées</w:t>
      </w:r>
      <w:r w:rsidR="00E628BD">
        <w:t xml:space="preserve"> au format. Ce format permet la consultation et l’accès au données de façon </w:t>
      </w:r>
      <w:r w:rsidR="00897EB6">
        <w:t>i</w:t>
      </w:r>
      <w:r w:rsidR="00E628BD">
        <w:t>mmédiate</w:t>
      </w:r>
      <w:r w:rsidR="00897EB6">
        <w:t>.</w:t>
      </w:r>
    </w:p>
    <w:p w14:paraId="41390988" w14:textId="60C5FCC5" w:rsidR="328BA243" w:rsidRDefault="328BA243" w:rsidP="7FBA665F">
      <w:r>
        <w:rPr>
          <w:noProof/>
        </w:rPr>
        <w:drawing>
          <wp:inline distT="0" distB="0" distL="0" distR="0" wp14:anchorId="4B1CBE46" wp14:editId="503539AC">
            <wp:extent cx="2084995" cy="4101630"/>
            <wp:effectExtent l="0" t="0" r="0" b="0"/>
            <wp:docPr id="795171816" name="Image 79517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084995" cy="4101630"/>
                    </a:xfrm>
                    <a:prstGeom prst="rect">
                      <a:avLst/>
                    </a:prstGeom>
                  </pic:spPr>
                </pic:pic>
              </a:graphicData>
            </a:graphic>
          </wp:inline>
        </w:drawing>
      </w:r>
    </w:p>
    <w:p w14:paraId="6F99C29E" w14:textId="111647A5" w:rsidR="7FBA665F" w:rsidRDefault="7FBA665F" w:rsidP="7FBA665F"/>
    <w:p w14:paraId="6B42CD46" w14:textId="0F4FD2FF" w:rsidR="1C107B24" w:rsidRDefault="1C107B24" w:rsidP="7FBA665F">
      <w:pPr>
        <w:rPr>
          <w:u w:val="single"/>
        </w:rPr>
      </w:pPr>
      <w:r w:rsidRPr="7FBA665F">
        <w:rPr>
          <w:u w:val="single"/>
        </w:rPr>
        <w:t>Listes des véhicules :</w:t>
      </w:r>
    </w:p>
    <w:p w14:paraId="018FF443" w14:textId="30FBA482" w:rsidR="328BA243" w:rsidRDefault="328BA243" w:rsidP="7FBA665F">
      <w:r>
        <w:rPr>
          <w:noProof/>
        </w:rPr>
        <w:lastRenderedPageBreak/>
        <w:drawing>
          <wp:inline distT="0" distB="0" distL="0" distR="0" wp14:anchorId="29E72982" wp14:editId="760FDF02">
            <wp:extent cx="2083098" cy="4048125"/>
            <wp:effectExtent l="0" t="0" r="0" b="0"/>
            <wp:docPr id="955769842" name="Image 955769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083098" cy="4048125"/>
                    </a:xfrm>
                    <a:prstGeom prst="rect">
                      <a:avLst/>
                    </a:prstGeom>
                  </pic:spPr>
                </pic:pic>
              </a:graphicData>
            </a:graphic>
          </wp:inline>
        </w:drawing>
      </w:r>
      <w:r w:rsidR="339D546F">
        <w:t>7</w:t>
      </w:r>
    </w:p>
    <w:p w14:paraId="07DAD9DE" w14:textId="5CF6E7BD" w:rsidR="339D546F" w:rsidRDefault="339D546F" w:rsidP="7FBA665F">
      <w:pPr>
        <w:rPr>
          <w:u w:val="single"/>
        </w:rPr>
      </w:pPr>
      <w:r w:rsidRPr="7FBA665F">
        <w:rPr>
          <w:u w:val="single"/>
        </w:rPr>
        <w:t>Informations client :</w:t>
      </w:r>
    </w:p>
    <w:p w14:paraId="079016B3" w14:textId="5B187DC8" w:rsidR="3A8217CE" w:rsidRDefault="3A8217CE" w:rsidP="7FBA665F">
      <w:r>
        <w:rPr>
          <w:noProof/>
        </w:rPr>
        <w:drawing>
          <wp:inline distT="0" distB="0" distL="0" distR="0" wp14:anchorId="6A1C95A0" wp14:editId="1CBC5FEA">
            <wp:extent cx="2066231" cy="4048125"/>
            <wp:effectExtent l="0" t="0" r="0" b="0"/>
            <wp:docPr id="1885876135" name="Image 1885876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066231" cy="4048125"/>
                    </a:xfrm>
                    <a:prstGeom prst="rect">
                      <a:avLst/>
                    </a:prstGeom>
                  </pic:spPr>
                </pic:pic>
              </a:graphicData>
            </a:graphic>
          </wp:inline>
        </w:drawing>
      </w:r>
    </w:p>
    <w:p w14:paraId="6C22D0F4" w14:textId="361DAA12" w:rsidR="7FBA665F" w:rsidRDefault="7FBA665F" w:rsidP="7FBA665F"/>
    <w:p w14:paraId="5C7782B1" w14:textId="416144D6" w:rsidR="2451BBAB" w:rsidRDefault="2451BBAB" w:rsidP="7FBA665F">
      <w:pPr>
        <w:rPr>
          <w:u w:val="single"/>
        </w:rPr>
      </w:pPr>
      <w:r w:rsidRPr="7FBA665F">
        <w:rPr>
          <w:u w:val="single"/>
        </w:rPr>
        <w:t>Listes des agences :</w:t>
      </w:r>
    </w:p>
    <w:p w14:paraId="541464DE" w14:textId="2791BFED" w:rsidR="3A8217CE" w:rsidRDefault="3A8217CE" w:rsidP="7FBA665F">
      <w:r>
        <w:rPr>
          <w:noProof/>
        </w:rPr>
        <w:drawing>
          <wp:inline distT="0" distB="0" distL="0" distR="0" wp14:anchorId="2727F1CC" wp14:editId="4426D3BF">
            <wp:extent cx="1971675" cy="3894667"/>
            <wp:effectExtent l="0" t="0" r="0" b="0"/>
            <wp:docPr id="156037403" name="Image 156037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1971675" cy="3894667"/>
                    </a:xfrm>
                    <a:prstGeom prst="rect">
                      <a:avLst/>
                    </a:prstGeom>
                  </pic:spPr>
                </pic:pic>
              </a:graphicData>
            </a:graphic>
          </wp:inline>
        </w:drawing>
      </w:r>
    </w:p>
    <w:p w14:paraId="3EB24DEF" w14:textId="50507F4B" w:rsidR="3842CA55" w:rsidRDefault="3842CA55" w:rsidP="7FBA665F">
      <w:pPr>
        <w:rPr>
          <w:u w:val="single"/>
        </w:rPr>
      </w:pPr>
      <w:r w:rsidRPr="7FBA665F">
        <w:rPr>
          <w:u w:val="single"/>
        </w:rPr>
        <w:t>Listes des agents :</w:t>
      </w:r>
    </w:p>
    <w:p w14:paraId="3E161D27" w14:textId="547599EB" w:rsidR="29A823EC" w:rsidRDefault="29A823EC" w:rsidP="7FBA665F">
      <w:r>
        <w:rPr>
          <w:noProof/>
        </w:rPr>
        <w:lastRenderedPageBreak/>
        <w:drawing>
          <wp:inline distT="0" distB="0" distL="0" distR="0" wp14:anchorId="44E8A3CF" wp14:editId="6C59AA9B">
            <wp:extent cx="1866900" cy="3733800"/>
            <wp:effectExtent l="0" t="0" r="0" b="0"/>
            <wp:docPr id="1198333979" name="Image 1198333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1866900" cy="3733800"/>
                    </a:xfrm>
                    <a:prstGeom prst="rect">
                      <a:avLst/>
                    </a:prstGeom>
                  </pic:spPr>
                </pic:pic>
              </a:graphicData>
            </a:graphic>
          </wp:inline>
        </w:drawing>
      </w:r>
    </w:p>
    <w:p w14:paraId="253B81DF" w14:textId="29CA3F30" w:rsidR="001874CC" w:rsidRPr="00FF19AF" w:rsidRDefault="001874CC" w:rsidP="00FF19AF">
      <w:r>
        <w:t xml:space="preserve">      </w:t>
      </w:r>
    </w:p>
    <w:p w14:paraId="2318E77F" w14:textId="77777777" w:rsidR="006111F8" w:rsidRPr="00F87AAF" w:rsidRDefault="006111F8" w:rsidP="003E1D45">
      <w:pPr>
        <w:rPr>
          <w:rFonts w:cs="Segoe UI Light"/>
        </w:rPr>
      </w:pPr>
    </w:p>
    <w:sectPr w:rsidR="006111F8" w:rsidRPr="00F87AAF">
      <w:footerReference w:type="default" r:id="rId43"/>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468AA2" w14:textId="77777777" w:rsidR="001138DE" w:rsidRDefault="001138DE">
      <w:pPr>
        <w:spacing w:after="0"/>
      </w:pPr>
      <w:r>
        <w:separator/>
      </w:r>
    </w:p>
  </w:endnote>
  <w:endnote w:type="continuationSeparator" w:id="0">
    <w:p w14:paraId="486F5717" w14:textId="77777777" w:rsidR="001138DE" w:rsidRDefault="001138DE">
      <w:pPr>
        <w:spacing w:after="0"/>
      </w:pPr>
      <w:r>
        <w:continuationSeparator/>
      </w:r>
    </w:p>
  </w:endnote>
  <w:endnote w:type="continuationNotice" w:id="1">
    <w:p w14:paraId="55E5C6BC" w14:textId="77777777" w:rsidR="001138DE" w:rsidRDefault="001138D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C7B00B" w14:textId="77777777" w:rsidR="001069F9" w:rsidRDefault="00C37065">
    <w:pPr>
      <w:pStyle w:val="Pieddepage"/>
    </w:pPr>
    <w:r>
      <w:rPr>
        <w:lang w:bidi="fr-FR"/>
      </w:rPr>
      <w:t>Page </w:t>
    </w:r>
    <w:r>
      <w:rPr>
        <w:lang w:bidi="fr-FR"/>
      </w:rPr>
      <w:fldChar w:fldCharType="begin"/>
    </w:r>
    <w:r>
      <w:rPr>
        <w:lang w:bidi="fr-FR"/>
      </w:rPr>
      <w:instrText xml:space="preserve"> PAGE   \* MERGEFORMAT </w:instrText>
    </w:r>
    <w:r>
      <w:rPr>
        <w:lang w:bidi="fr-FR"/>
      </w:rPr>
      <w:fldChar w:fldCharType="separate"/>
    </w:r>
    <w:r w:rsidR="00650DAA">
      <w:rPr>
        <w:noProof/>
        <w:lang w:bidi="fr-FR"/>
      </w:rPr>
      <w:t>2</w:t>
    </w:r>
    <w:r>
      <w:rPr>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3B9AB9" w14:textId="77777777" w:rsidR="001138DE" w:rsidRDefault="001138DE">
      <w:pPr>
        <w:spacing w:after="0"/>
      </w:pPr>
      <w:r>
        <w:separator/>
      </w:r>
    </w:p>
  </w:footnote>
  <w:footnote w:type="continuationSeparator" w:id="0">
    <w:p w14:paraId="79ED6E91" w14:textId="77777777" w:rsidR="001138DE" w:rsidRDefault="001138DE">
      <w:pPr>
        <w:spacing w:after="0"/>
      </w:pPr>
      <w:r>
        <w:continuationSeparator/>
      </w:r>
    </w:p>
  </w:footnote>
  <w:footnote w:type="continuationNotice" w:id="1">
    <w:p w14:paraId="362ED7BB" w14:textId="77777777" w:rsidR="001138DE" w:rsidRDefault="001138DE">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D7C6A5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B6AE31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AA222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070EA9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3442FD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2D6365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17440C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B0CBF1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0AACC2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D6E721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2B0F89"/>
    <w:multiLevelType w:val="hybridMultilevel"/>
    <w:tmpl w:val="45204BDC"/>
    <w:lvl w:ilvl="0" w:tplc="BEC876FC">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2270C30"/>
    <w:multiLevelType w:val="hybridMultilevel"/>
    <w:tmpl w:val="FFFFFFFF"/>
    <w:lvl w:ilvl="0" w:tplc="97EA6576">
      <w:start w:val="1"/>
      <w:numFmt w:val="bullet"/>
      <w:lvlText w:val=""/>
      <w:lvlJc w:val="left"/>
      <w:pPr>
        <w:ind w:left="720" w:hanging="360"/>
      </w:pPr>
      <w:rPr>
        <w:rFonts w:ascii="Symbol" w:hAnsi="Symbol" w:hint="default"/>
      </w:rPr>
    </w:lvl>
    <w:lvl w:ilvl="1" w:tplc="E74CFFA6">
      <w:start w:val="1"/>
      <w:numFmt w:val="bullet"/>
      <w:lvlText w:val="o"/>
      <w:lvlJc w:val="left"/>
      <w:pPr>
        <w:ind w:left="1440" w:hanging="360"/>
      </w:pPr>
      <w:rPr>
        <w:rFonts w:ascii="Courier New" w:hAnsi="Courier New" w:hint="default"/>
      </w:rPr>
    </w:lvl>
    <w:lvl w:ilvl="2" w:tplc="51C2192E">
      <w:start w:val="1"/>
      <w:numFmt w:val="bullet"/>
      <w:lvlText w:val=""/>
      <w:lvlJc w:val="left"/>
      <w:pPr>
        <w:ind w:left="2160" w:hanging="360"/>
      </w:pPr>
      <w:rPr>
        <w:rFonts w:ascii="Wingdings" w:hAnsi="Wingdings" w:hint="default"/>
      </w:rPr>
    </w:lvl>
    <w:lvl w:ilvl="3" w:tplc="4210BB58">
      <w:start w:val="1"/>
      <w:numFmt w:val="bullet"/>
      <w:lvlText w:val=""/>
      <w:lvlJc w:val="left"/>
      <w:pPr>
        <w:ind w:left="2880" w:hanging="360"/>
      </w:pPr>
      <w:rPr>
        <w:rFonts w:ascii="Symbol" w:hAnsi="Symbol" w:hint="default"/>
      </w:rPr>
    </w:lvl>
    <w:lvl w:ilvl="4" w:tplc="C5E46B3C">
      <w:start w:val="1"/>
      <w:numFmt w:val="bullet"/>
      <w:lvlText w:val="o"/>
      <w:lvlJc w:val="left"/>
      <w:pPr>
        <w:ind w:left="3600" w:hanging="360"/>
      </w:pPr>
      <w:rPr>
        <w:rFonts w:ascii="Courier New" w:hAnsi="Courier New" w:hint="default"/>
      </w:rPr>
    </w:lvl>
    <w:lvl w:ilvl="5" w:tplc="6BF038D4">
      <w:start w:val="1"/>
      <w:numFmt w:val="bullet"/>
      <w:lvlText w:val=""/>
      <w:lvlJc w:val="left"/>
      <w:pPr>
        <w:ind w:left="4320" w:hanging="360"/>
      </w:pPr>
      <w:rPr>
        <w:rFonts w:ascii="Wingdings" w:hAnsi="Wingdings" w:hint="default"/>
      </w:rPr>
    </w:lvl>
    <w:lvl w:ilvl="6" w:tplc="7EA28E7C">
      <w:start w:val="1"/>
      <w:numFmt w:val="bullet"/>
      <w:lvlText w:val=""/>
      <w:lvlJc w:val="left"/>
      <w:pPr>
        <w:ind w:left="5040" w:hanging="360"/>
      </w:pPr>
      <w:rPr>
        <w:rFonts w:ascii="Symbol" w:hAnsi="Symbol" w:hint="default"/>
      </w:rPr>
    </w:lvl>
    <w:lvl w:ilvl="7" w:tplc="AD7608A6">
      <w:start w:val="1"/>
      <w:numFmt w:val="bullet"/>
      <w:lvlText w:val="o"/>
      <w:lvlJc w:val="left"/>
      <w:pPr>
        <w:ind w:left="5760" w:hanging="360"/>
      </w:pPr>
      <w:rPr>
        <w:rFonts w:ascii="Courier New" w:hAnsi="Courier New" w:hint="default"/>
      </w:rPr>
    </w:lvl>
    <w:lvl w:ilvl="8" w:tplc="01241F76">
      <w:start w:val="1"/>
      <w:numFmt w:val="bullet"/>
      <w:lvlText w:val=""/>
      <w:lvlJc w:val="left"/>
      <w:pPr>
        <w:ind w:left="6480" w:hanging="360"/>
      </w:pPr>
      <w:rPr>
        <w:rFonts w:ascii="Wingdings" w:hAnsi="Wingdings" w:hint="default"/>
      </w:rPr>
    </w:lvl>
  </w:abstractNum>
  <w:abstractNum w:abstractNumId="12" w15:restartNumberingAfterBreak="0">
    <w:nsid w:val="1CF81E74"/>
    <w:multiLevelType w:val="hybridMultilevel"/>
    <w:tmpl w:val="1F6CF820"/>
    <w:lvl w:ilvl="0" w:tplc="8D8CC7D6">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5DC7776"/>
    <w:multiLevelType w:val="hybridMultilevel"/>
    <w:tmpl w:val="F7E83DE8"/>
    <w:lvl w:ilvl="0" w:tplc="8D8CC7D6">
      <w:numFmt w:val="bullet"/>
      <w:lvlText w:val="-"/>
      <w:lvlJc w:val="left"/>
      <w:pPr>
        <w:ind w:left="1080" w:hanging="360"/>
      </w:pPr>
      <w:rPr>
        <w:rFonts w:ascii="Century Gothic" w:eastAsiaTheme="minorEastAsia" w:hAnsi="Century Gothic"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3A906A82"/>
    <w:multiLevelType w:val="hybridMultilevel"/>
    <w:tmpl w:val="FFFFFFFF"/>
    <w:lvl w:ilvl="0" w:tplc="7D6AAADE">
      <w:start w:val="1"/>
      <w:numFmt w:val="bullet"/>
      <w:lvlText w:val=""/>
      <w:lvlJc w:val="left"/>
      <w:pPr>
        <w:ind w:left="720" w:hanging="360"/>
      </w:pPr>
      <w:rPr>
        <w:rFonts w:ascii="Symbol" w:hAnsi="Symbol" w:hint="default"/>
      </w:rPr>
    </w:lvl>
    <w:lvl w:ilvl="1" w:tplc="73D06D28">
      <w:start w:val="1"/>
      <w:numFmt w:val="bullet"/>
      <w:lvlText w:val=""/>
      <w:lvlJc w:val="left"/>
      <w:pPr>
        <w:ind w:left="1440" w:hanging="360"/>
      </w:pPr>
      <w:rPr>
        <w:rFonts w:ascii="Symbol" w:hAnsi="Symbol" w:hint="default"/>
      </w:rPr>
    </w:lvl>
    <w:lvl w:ilvl="2" w:tplc="37A8920E">
      <w:start w:val="1"/>
      <w:numFmt w:val="bullet"/>
      <w:lvlText w:val=""/>
      <w:lvlJc w:val="left"/>
      <w:pPr>
        <w:ind w:left="2160" w:hanging="360"/>
      </w:pPr>
      <w:rPr>
        <w:rFonts w:ascii="Wingdings" w:hAnsi="Wingdings" w:hint="default"/>
      </w:rPr>
    </w:lvl>
    <w:lvl w:ilvl="3" w:tplc="996C569E">
      <w:start w:val="1"/>
      <w:numFmt w:val="bullet"/>
      <w:lvlText w:val=""/>
      <w:lvlJc w:val="left"/>
      <w:pPr>
        <w:ind w:left="2880" w:hanging="360"/>
      </w:pPr>
      <w:rPr>
        <w:rFonts w:ascii="Symbol" w:hAnsi="Symbol" w:hint="default"/>
      </w:rPr>
    </w:lvl>
    <w:lvl w:ilvl="4" w:tplc="7064393A">
      <w:start w:val="1"/>
      <w:numFmt w:val="bullet"/>
      <w:lvlText w:val="o"/>
      <w:lvlJc w:val="left"/>
      <w:pPr>
        <w:ind w:left="3600" w:hanging="360"/>
      </w:pPr>
      <w:rPr>
        <w:rFonts w:ascii="Courier New" w:hAnsi="Courier New" w:hint="default"/>
      </w:rPr>
    </w:lvl>
    <w:lvl w:ilvl="5" w:tplc="E3DC26D6">
      <w:start w:val="1"/>
      <w:numFmt w:val="bullet"/>
      <w:lvlText w:val=""/>
      <w:lvlJc w:val="left"/>
      <w:pPr>
        <w:ind w:left="4320" w:hanging="360"/>
      </w:pPr>
      <w:rPr>
        <w:rFonts w:ascii="Wingdings" w:hAnsi="Wingdings" w:hint="default"/>
      </w:rPr>
    </w:lvl>
    <w:lvl w:ilvl="6" w:tplc="690C68EA">
      <w:start w:val="1"/>
      <w:numFmt w:val="bullet"/>
      <w:lvlText w:val=""/>
      <w:lvlJc w:val="left"/>
      <w:pPr>
        <w:ind w:left="5040" w:hanging="360"/>
      </w:pPr>
      <w:rPr>
        <w:rFonts w:ascii="Symbol" w:hAnsi="Symbol" w:hint="default"/>
      </w:rPr>
    </w:lvl>
    <w:lvl w:ilvl="7" w:tplc="5EEAAAC6">
      <w:start w:val="1"/>
      <w:numFmt w:val="bullet"/>
      <w:lvlText w:val="o"/>
      <w:lvlJc w:val="left"/>
      <w:pPr>
        <w:ind w:left="5760" w:hanging="360"/>
      </w:pPr>
      <w:rPr>
        <w:rFonts w:ascii="Courier New" w:hAnsi="Courier New" w:hint="default"/>
      </w:rPr>
    </w:lvl>
    <w:lvl w:ilvl="8" w:tplc="D876BEF4">
      <w:start w:val="1"/>
      <w:numFmt w:val="bullet"/>
      <w:lvlText w:val=""/>
      <w:lvlJc w:val="left"/>
      <w:pPr>
        <w:ind w:left="6480" w:hanging="360"/>
      </w:pPr>
      <w:rPr>
        <w:rFonts w:ascii="Wingdings" w:hAnsi="Wingdings" w:hint="default"/>
      </w:rPr>
    </w:lvl>
  </w:abstractNum>
  <w:abstractNum w:abstractNumId="15" w15:restartNumberingAfterBreak="0">
    <w:nsid w:val="3BD51B9B"/>
    <w:multiLevelType w:val="hybridMultilevel"/>
    <w:tmpl w:val="5B067BBC"/>
    <w:lvl w:ilvl="0" w:tplc="7E68C0BE">
      <w:start w:val="1"/>
      <w:numFmt w:val="bullet"/>
      <w:lvlText w:val=""/>
      <w:lvlJc w:val="left"/>
      <w:pPr>
        <w:ind w:left="720" w:hanging="360"/>
      </w:pPr>
      <w:rPr>
        <w:rFonts w:ascii="Symbol" w:hAnsi="Symbol" w:hint="default"/>
      </w:rPr>
    </w:lvl>
    <w:lvl w:ilvl="1" w:tplc="C51EC53A">
      <w:start w:val="1"/>
      <w:numFmt w:val="bullet"/>
      <w:lvlText w:val=""/>
      <w:lvlJc w:val="left"/>
      <w:pPr>
        <w:ind w:left="1440" w:hanging="360"/>
      </w:pPr>
      <w:rPr>
        <w:rFonts w:ascii="Symbol" w:hAnsi="Symbol" w:hint="default"/>
      </w:rPr>
    </w:lvl>
    <w:lvl w:ilvl="2" w:tplc="B9047D06">
      <w:start w:val="1"/>
      <w:numFmt w:val="bullet"/>
      <w:lvlText w:val=""/>
      <w:lvlJc w:val="left"/>
      <w:pPr>
        <w:ind w:left="2160" w:hanging="360"/>
      </w:pPr>
      <w:rPr>
        <w:rFonts w:ascii="Wingdings" w:hAnsi="Wingdings" w:hint="default"/>
      </w:rPr>
    </w:lvl>
    <w:lvl w:ilvl="3" w:tplc="D346A80E">
      <w:start w:val="1"/>
      <w:numFmt w:val="bullet"/>
      <w:lvlText w:val=""/>
      <w:lvlJc w:val="left"/>
      <w:pPr>
        <w:ind w:left="2880" w:hanging="360"/>
      </w:pPr>
      <w:rPr>
        <w:rFonts w:ascii="Symbol" w:hAnsi="Symbol" w:hint="default"/>
      </w:rPr>
    </w:lvl>
    <w:lvl w:ilvl="4" w:tplc="9AE6DC1C">
      <w:start w:val="1"/>
      <w:numFmt w:val="bullet"/>
      <w:lvlText w:val="o"/>
      <w:lvlJc w:val="left"/>
      <w:pPr>
        <w:ind w:left="3600" w:hanging="360"/>
      </w:pPr>
      <w:rPr>
        <w:rFonts w:ascii="Courier New" w:hAnsi="Courier New" w:hint="default"/>
      </w:rPr>
    </w:lvl>
    <w:lvl w:ilvl="5" w:tplc="C1B4917C">
      <w:start w:val="1"/>
      <w:numFmt w:val="bullet"/>
      <w:lvlText w:val=""/>
      <w:lvlJc w:val="left"/>
      <w:pPr>
        <w:ind w:left="4320" w:hanging="360"/>
      </w:pPr>
      <w:rPr>
        <w:rFonts w:ascii="Wingdings" w:hAnsi="Wingdings" w:hint="default"/>
      </w:rPr>
    </w:lvl>
    <w:lvl w:ilvl="6" w:tplc="D1E600A0">
      <w:start w:val="1"/>
      <w:numFmt w:val="bullet"/>
      <w:lvlText w:val=""/>
      <w:lvlJc w:val="left"/>
      <w:pPr>
        <w:ind w:left="5040" w:hanging="360"/>
      </w:pPr>
      <w:rPr>
        <w:rFonts w:ascii="Symbol" w:hAnsi="Symbol" w:hint="default"/>
      </w:rPr>
    </w:lvl>
    <w:lvl w:ilvl="7" w:tplc="66AE799A">
      <w:start w:val="1"/>
      <w:numFmt w:val="bullet"/>
      <w:lvlText w:val="o"/>
      <w:lvlJc w:val="left"/>
      <w:pPr>
        <w:ind w:left="5760" w:hanging="360"/>
      </w:pPr>
      <w:rPr>
        <w:rFonts w:ascii="Courier New" w:hAnsi="Courier New" w:hint="default"/>
      </w:rPr>
    </w:lvl>
    <w:lvl w:ilvl="8" w:tplc="8DFECC10">
      <w:start w:val="1"/>
      <w:numFmt w:val="bullet"/>
      <w:lvlText w:val=""/>
      <w:lvlJc w:val="left"/>
      <w:pPr>
        <w:ind w:left="6480" w:hanging="360"/>
      </w:pPr>
      <w:rPr>
        <w:rFonts w:ascii="Wingdings" w:hAnsi="Wingdings" w:hint="default"/>
      </w:rPr>
    </w:lvl>
  </w:abstractNum>
  <w:abstractNum w:abstractNumId="16" w15:restartNumberingAfterBreak="0">
    <w:nsid w:val="46AB3E68"/>
    <w:multiLevelType w:val="hybridMultilevel"/>
    <w:tmpl w:val="D7A2F56C"/>
    <w:lvl w:ilvl="0" w:tplc="77D48756">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EC51A39"/>
    <w:multiLevelType w:val="hybridMultilevel"/>
    <w:tmpl w:val="77162AD6"/>
    <w:lvl w:ilvl="0" w:tplc="A0F08014">
      <w:start w:val="1"/>
      <w:numFmt w:val="bullet"/>
      <w:lvlText w:val=""/>
      <w:lvlJc w:val="left"/>
      <w:pPr>
        <w:ind w:left="720" w:hanging="360"/>
      </w:pPr>
      <w:rPr>
        <w:rFonts w:ascii="Symbol" w:hAnsi="Symbol" w:hint="default"/>
      </w:rPr>
    </w:lvl>
    <w:lvl w:ilvl="1" w:tplc="0FC082BA">
      <w:start w:val="1"/>
      <w:numFmt w:val="bullet"/>
      <w:lvlText w:val="o"/>
      <w:lvlJc w:val="left"/>
      <w:pPr>
        <w:ind w:left="1440" w:hanging="360"/>
      </w:pPr>
      <w:rPr>
        <w:rFonts w:ascii="Courier New" w:hAnsi="Courier New" w:hint="default"/>
      </w:rPr>
    </w:lvl>
    <w:lvl w:ilvl="2" w:tplc="7FB0F0B2">
      <w:start w:val="1"/>
      <w:numFmt w:val="bullet"/>
      <w:lvlText w:val=""/>
      <w:lvlJc w:val="left"/>
      <w:pPr>
        <w:ind w:left="2160" w:hanging="360"/>
      </w:pPr>
      <w:rPr>
        <w:rFonts w:ascii="Wingdings" w:hAnsi="Wingdings" w:hint="default"/>
      </w:rPr>
    </w:lvl>
    <w:lvl w:ilvl="3" w:tplc="90DA63FE">
      <w:start w:val="1"/>
      <w:numFmt w:val="bullet"/>
      <w:lvlText w:val=""/>
      <w:lvlJc w:val="left"/>
      <w:pPr>
        <w:ind w:left="2880" w:hanging="360"/>
      </w:pPr>
      <w:rPr>
        <w:rFonts w:ascii="Symbol" w:hAnsi="Symbol" w:hint="default"/>
      </w:rPr>
    </w:lvl>
    <w:lvl w:ilvl="4" w:tplc="6E08AE60">
      <w:start w:val="1"/>
      <w:numFmt w:val="bullet"/>
      <w:lvlText w:val="o"/>
      <w:lvlJc w:val="left"/>
      <w:pPr>
        <w:ind w:left="3600" w:hanging="360"/>
      </w:pPr>
      <w:rPr>
        <w:rFonts w:ascii="Courier New" w:hAnsi="Courier New" w:hint="default"/>
      </w:rPr>
    </w:lvl>
    <w:lvl w:ilvl="5" w:tplc="3E7C9B68">
      <w:start w:val="1"/>
      <w:numFmt w:val="bullet"/>
      <w:lvlText w:val=""/>
      <w:lvlJc w:val="left"/>
      <w:pPr>
        <w:ind w:left="4320" w:hanging="360"/>
      </w:pPr>
      <w:rPr>
        <w:rFonts w:ascii="Wingdings" w:hAnsi="Wingdings" w:hint="default"/>
      </w:rPr>
    </w:lvl>
    <w:lvl w:ilvl="6" w:tplc="4F863E76">
      <w:start w:val="1"/>
      <w:numFmt w:val="bullet"/>
      <w:lvlText w:val=""/>
      <w:lvlJc w:val="left"/>
      <w:pPr>
        <w:ind w:left="5040" w:hanging="360"/>
      </w:pPr>
      <w:rPr>
        <w:rFonts w:ascii="Symbol" w:hAnsi="Symbol" w:hint="default"/>
      </w:rPr>
    </w:lvl>
    <w:lvl w:ilvl="7" w:tplc="B9B4B710">
      <w:start w:val="1"/>
      <w:numFmt w:val="bullet"/>
      <w:lvlText w:val="o"/>
      <w:lvlJc w:val="left"/>
      <w:pPr>
        <w:ind w:left="5760" w:hanging="360"/>
      </w:pPr>
      <w:rPr>
        <w:rFonts w:ascii="Courier New" w:hAnsi="Courier New" w:hint="default"/>
      </w:rPr>
    </w:lvl>
    <w:lvl w:ilvl="8" w:tplc="8DC8D2B8">
      <w:start w:val="1"/>
      <w:numFmt w:val="bullet"/>
      <w:lvlText w:val=""/>
      <w:lvlJc w:val="left"/>
      <w:pPr>
        <w:ind w:left="6480" w:hanging="360"/>
      </w:pPr>
      <w:rPr>
        <w:rFonts w:ascii="Wingdings" w:hAnsi="Wingdings" w:hint="default"/>
      </w:rPr>
    </w:lvl>
  </w:abstractNum>
  <w:abstractNum w:abstractNumId="18" w15:restartNumberingAfterBreak="0">
    <w:nsid w:val="70F37336"/>
    <w:multiLevelType w:val="hybridMultilevel"/>
    <w:tmpl w:val="2E2A743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7971CDA"/>
    <w:multiLevelType w:val="multilevel"/>
    <w:tmpl w:val="1E503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5"/>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0"/>
  </w:num>
  <w:num w:numId="14">
    <w:abstractNumId w:val="16"/>
  </w:num>
  <w:num w:numId="15">
    <w:abstractNumId w:val="11"/>
  </w:num>
  <w:num w:numId="16">
    <w:abstractNumId w:val="14"/>
  </w:num>
  <w:num w:numId="17">
    <w:abstractNumId w:val="16"/>
    <w:lvlOverride w:ilvl="0">
      <w:startOverride w:val="1"/>
    </w:lvlOverride>
  </w:num>
  <w:num w:numId="18">
    <w:abstractNumId w:val="16"/>
    <w:lvlOverride w:ilvl="0">
      <w:startOverride w:val="1"/>
    </w:lvlOverride>
  </w:num>
  <w:num w:numId="19">
    <w:abstractNumId w:val="13"/>
  </w:num>
  <w:num w:numId="20">
    <w:abstractNumId w:val="19"/>
  </w:num>
  <w:num w:numId="21">
    <w:abstractNumId w:val="12"/>
  </w:num>
  <w:num w:numId="22">
    <w:abstractNumId w:val="10"/>
    <w:lvlOverride w:ilvl="0">
      <w:startOverride w:val="1"/>
    </w:lvlOverride>
  </w:num>
  <w:num w:numId="23">
    <w:abstractNumId w:val="16"/>
    <w:lvlOverride w:ilvl="0">
      <w:startOverride w:val="1"/>
    </w:lvlOverride>
  </w:num>
  <w:num w:numId="24">
    <w:abstractNumId w:val="16"/>
    <w:lvlOverride w:ilvl="0">
      <w:startOverride w:val="1"/>
    </w:lvlOverride>
  </w:num>
  <w:num w:numId="25">
    <w:abstractNumId w:val="18"/>
  </w:num>
  <w:num w:numId="26">
    <w:abstractNumId w:val="1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C18"/>
    <w:rsid w:val="00000E53"/>
    <w:rsid w:val="00013742"/>
    <w:rsid w:val="00032192"/>
    <w:rsid w:val="00033CD4"/>
    <w:rsid w:val="000468C6"/>
    <w:rsid w:val="00071C7F"/>
    <w:rsid w:val="00092421"/>
    <w:rsid w:val="000B2D51"/>
    <w:rsid w:val="000C7772"/>
    <w:rsid w:val="000F447B"/>
    <w:rsid w:val="001069F9"/>
    <w:rsid w:val="001138DE"/>
    <w:rsid w:val="001171BA"/>
    <w:rsid w:val="0012544D"/>
    <w:rsid w:val="00125F9F"/>
    <w:rsid w:val="00133BDF"/>
    <w:rsid w:val="00134718"/>
    <w:rsid w:val="001577AF"/>
    <w:rsid w:val="00165910"/>
    <w:rsid w:val="001703D5"/>
    <w:rsid w:val="001874CC"/>
    <w:rsid w:val="00191609"/>
    <w:rsid w:val="001923BE"/>
    <w:rsid w:val="00193E4E"/>
    <w:rsid w:val="001C5C87"/>
    <w:rsid w:val="001C691B"/>
    <w:rsid w:val="001C70F5"/>
    <w:rsid w:val="001D0C5E"/>
    <w:rsid w:val="001D2C7C"/>
    <w:rsid w:val="001D6F6C"/>
    <w:rsid w:val="001F0BAD"/>
    <w:rsid w:val="001F101B"/>
    <w:rsid w:val="001F3208"/>
    <w:rsid w:val="001F3EBA"/>
    <w:rsid w:val="001F5BBD"/>
    <w:rsid w:val="001F7AD6"/>
    <w:rsid w:val="00201D09"/>
    <w:rsid w:val="0025081D"/>
    <w:rsid w:val="0026721B"/>
    <w:rsid w:val="00267C43"/>
    <w:rsid w:val="002811FA"/>
    <w:rsid w:val="00295131"/>
    <w:rsid w:val="002A11E0"/>
    <w:rsid w:val="002A242E"/>
    <w:rsid w:val="002B34DC"/>
    <w:rsid w:val="002B604B"/>
    <w:rsid w:val="002B7FC4"/>
    <w:rsid w:val="002C278D"/>
    <w:rsid w:val="002D0571"/>
    <w:rsid w:val="002D15C2"/>
    <w:rsid w:val="002D311B"/>
    <w:rsid w:val="002E114A"/>
    <w:rsid w:val="002E504C"/>
    <w:rsid w:val="002E6A90"/>
    <w:rsid w:val="00304C1A"/>
    <w:rsid w:val="00344CAD"/>
    <w:rsid w:val="00344ED9"/>
    <w:rsid w:val="00374ACF"/>
    <w:rsid w:val="00392230"/>
    <w:rsid w:val="003B582F"/>
    <w:rsid w:val="003B7CDD"/>
    <w:rsid w:val="003C0204"/>
    <w:rsid w:val="003C3A72"/>
    <w:rsid w:val="003E1D45"/>
    <w:rsid w:val="003E64C8"/>
    <w:rsid w:val="00405575"/>
    <w:rsid w:val="00410D91"/>
    <w:rsid w:val="00424B49"/>
    <w:rsid w:val="00432943"/>
    <w:rsid w:val="004330F7"/>
    <w:rsid w:val="00441962"/>
    <w:rsid w:val="00446B86"/>
    <w:rsid w:val="00452F5B"/>
    <w:rsid w:val="00464115"/>
    <w:rsid w:val="00467990"/>
    <w:rsid w:val="004879AD"/>
    <w:rsid w:val="004A45A3"/>
    <w:rsid w:val="004C263B"/>
    <w:rsid w:val="004F45CD"/>
    <w:rsid w:val="004F5480"/>
    <w:rsid w:val="0050100E"/>
    <w:rsid w:val="005146FD"/>
    <w:rsid w:val="005253D3"/>
    <w:rsid w:val="00540F4E"/>
    <w:rsid w:val="00543705"/>
    <w:rsid w:val="00544162"/>
    <w:rsid w:val="005608F9"/>
    <w:rsid w:val="00567D1C"/>
    <w:rsid w:val="00571159"/>
    <w:rsid w:val="00582082"/>
    <w:rsid w:val="00591081"/>
    <w:rsid w:val="005920D1"/>
    <w:rsid w:val="0059564D"/>
    <w:rsid w:val="005A1EDB"/>
    <w:rsid w:val="005C6976"/>
    <w:rsid w:val="005E29C0"/>
    <w:rsid w:val="005E5A60"/>
    <w:rsid w:val="005F3678"/>
    <w:rsid w:val="005F6C3C"/>
    <w:rsid w:val="006012CC"/>
    <w:rsid w:val="006111F8"/>
    <w:rsid w:val="00614E5C"/>
    <w:rsid w:val="00620ADE"/>
    <w:rsid w:val="006338FF"/>
    <w:rsid w:val="00650DAA"/>
    <w:rsid w:val="00653985"/>
    <w:rsid w:val="00655761"/>
    <w:rsid w:val="00655C2D"/>
    <w:rsid w:val="00677E3D"/>
    <w:rsid w:val="0069211E"/>
    <w:rsid w:val="006A5009"/>
    <w:rsid w:val="006B5102"/>
    <w:rsid w:val="006D5C18"/>
    <w:rsid w:val="00703781"/>
    <w:rsid w:val="00723A96"/>
    <w:rsid w:val="007560D4"/>
    <w:rsid w:val="0076641A"/>
    <w:rsid w:val="00777999"/>
    <w:rsid w:val="00781C70"/>
    <w:rsid w:val="0078769D"/>
    <w:rsid w:val="007A62DD"/>
    <w:rsid w:val="007B5C28"/>
    <w:rsid w:val="007C13C9"/>
    <w:rsid w:val="007C349B"/>
    <w:rsid w:val="007E6503"/>
    <w:rsid w:val="0080262E"/>
    <w:rsid w:val="00806EC4"/>
    <w:rsid w:val="008127CA"/>
    <w:rsid w:val="008361C9"/>
    <w:rsid w:val="0083795C"/>
    <w:rsid w:val="00872808"/>
    <w:rsid w:val="008739BC"/>
    <w:rsid w:val="00881CE6"/>
    <w:rsid w:val="00887A70"/>
    <w:rsid w:val="00892056"/>
    <w:rsid w:val="008976C4"/>
    <w:rsid w:val="00897EB6"/>
    <w:rsid w:val="008A0BD9"/>
    <w:rsid w:val="008C7C6C"/>
    <w:rsid w:val="008D61C1"/>
    <w:rsid w:val="008E2116"/>
    <w:rsid w:val="008E30C6"/>
    <w:rsid w:val="008F310E"/>
    <w:rsid w:val="008F5899"/>
    <w:rsid w:val="008F5FFE"/>
    <w:rsid w:val="00923430"/>
    <w:rsid w:val="0094326F"/>
    <w:rsid w:val="00952622"/>
    <w:rsid w:val="00956210"/>
    <w:rsid w:val="0096142E"/>
    <w:rsid w:val="00964F08"/>
    <w:rsid w:val="009661BA"/>
    <w:rsid w:val="0098149B"/>
    <w:rsid w:val="0098392F"/>
    <w:rsid w:val="00993FFE"/>
    <w:rsid w:val="009A0491"/>
    <w:rsid w:val="009B7D25"/>
    <w:rsid w:val="009C2D4D"/>
    <w:rsid w:val="009C46D3"/>
    <w:rsid w:val="009C533F"/>
    <w:rsid w:val="009E1A6A"/>
    <w:rsid w:val="009E4728"/>
    <w:rsid w:val="009F3B12"/>
    <w:rsid w:val="00A022AB"/>
    <w:rsid w:val="00A03CF2"/>
    <w:rsid w:val="00A124EC"/>
    <w:rsid w:val="00A1622E"/>
    <w:rsid w:val="00A231C2"/>
    <w:rsid w:val="00A84956"/>
    <w:rsid w:val="00A87A06"/>
    <w:rsid w:val="00A90539"/>
    <w:rsid w:val="00AB1928"/>
    <w:rsid w:val="00AB1BE0"/>
    <w:rsid w:val="00AB72F6"/>
    <w:rsid w:val="00AC5489"/>
    <w:rsid w:val="00AD2049"/>
    <w:rsid w:val="00AD457B"/>
    <w:rsid w:val="00AD50E7"/>
    <w:rsid w:val="00AE496B"/>
    <w:rsid w:val="00AE69A1"/>
    <w:rsid w:val="00AF13FC"/>
    <w:rsid w:val="00AF2F3B"/>
    <w:rsid w:val="00AF4345"/>
    <w:rsid w:val="00AF7949"/>
    <w:rsid w:val="00B137D7"/>
    <w:rsid w:val="00B23B2D"/>
    <w:rsid w:val="00B334C5"/>
    <w:rsid w:val="00B37F00"/>
    <w:rsid w:val="00B62262"/>
    <w:rsid w:val="00B75B50"/>
    <w:rsid w:val="00B847F3"/>
    <w:rsid w:val="00B9372E"/>
    <w:rsid w:val="00B97507"/>
    <w:rsid w:val="00BC1595"/>
    <w:rsid w:val="00BD6E47"/>
    <w:rsid w:val="00BF3B97"/>
    <w:rsid w:val="00C13A23"/>
    <w:rsid w:val="00C24F39"/>
    <w:rsid w:val="00C37065"/>
    <w:rsid w:val="00C4449F"/>
    <w:rsid w:val="00C514F7"/>
    <w:rsid w:val="00C551E4"/>
    <w:rsid w:val="00C56374"/>
    <w:rsid w:val="00C651BE"/>
    <w:rsid w:val="00C74976"/>
    <w:rsid w:val="00C7702F"/>
    <w:rsid w:val="00C82F31"/>
    <w:rsid w:val="00C976B1"/>
    <w:rsid w:val="00CA0FA5"/>
    <w:rsid w:val="00CB796D"/>
    <w:rsid w:val="00CC3AB8"/>
    <w:rsid w:val="00CC4B6B"/>
    <w:rsid w:val="00CD129F"/>
    <w:rsid w:val="00CD3008"/>
    <w:rsid w:val="00CD6ADD"/>
    <w:rsid w:val="00CE57DD"/>
    <w:rsid w:val="00D1798D"/>
    <w:rsid w:val="00D33113"/>
    <w:rsid w:val="00D73643"/>
    <w:rsid w:val="00D916F2"/>
    <w:rsid w:val="00D9489F"/>
    <w:rsid w:val="00DA21E2"/>
    <w:rsid w:val="00DC3C6F"/>
    <w:rsid w:val="00DC4653"/>
    <w:rsid w:val="00E0517F"/>
    <w:rsid w:val="00E0708D"/>
    <w:rsid w:val="00E13C21"/>
    <w:rsid w:val="00E22E35"/>
    <w:rsid w:val="00E32D4A"/>
    <w:rsid w:val="00E41803"/>
    <w:rsid w:val="00E42C9A"/>
    <w:rsid w:val="00E50DF3"/>
    <w:rsid w:val="00E5307A"/>
    <w:rsid w:val="00E628BD"/>
    <w:rsid w:val="00E65038"/>
    <w:rsid w:val="00E811EC"/>
    <w:rsid w:val="00EA1814"/>
    <w:rsid w:val="00EA19D2"/>
    <w:rsid w:val="00EB496F"/>
    <w:rsid w:val="00EC49E0"/>
    <w:rsid w:val="00ED252B"/>
    <w:rsid w:val="00EE6102"/>
    <w:rsid w:val="00EF7E6A"/>
    <w:rsid w:val="00F067D5"/>
    <w:rsid w:val="00F14AD3"/>
    <w:rsid w:val="00F16A2C"/>
    <w:rsid w:val="00F354DC"/>
    <w:rsid w:val="00F473FD"/>
    <w:rsid w:val="00F52140"/>
    <w:rsid w:val="00F77400"/>
    <w:rsid w:val="00F87AAF"/>
    <w:rsid w:val="00F91C2A"/>
    <w:rsid w:val="00F969B0"/>
    <w:rsid w:val="00FA0E3E"/>
    <w:rsid w:val="00FB32EB"/>
    <w:rsid w:val="00FC158E"/>
    <w:rsid w:val="00FE4ADD"/>
    <w:rsid w:val="00FE7243"/>
    <w:rsid w:val="00FF19AF"/>
    <w:rsid w:val="014A8B11"/>
    <w:rsid w:val="0161C350"/>
    <w:rsid w:val="0209D8AC"/>
    <w:rsid w:val="024CBD44"/>
    <w:rsid w:val="02C5A0FC"/>
    <w:rsid w:val="02EBE113"/>
    <w:rsid w:val="03162D0D"/>
    <w:rsid w:val="03997220"/>
    <w:rsid w:val="0399E2E6"/>
    <w:rsid w:val="03E390EF"/>
    <w:rsid w:val="0402BA18"/>
    <w:rsid w:val="047D501A"/>
    <w:rsid w:val="047EE39D"/>
    <w:rsid w:val="04AD330C"/>
    <w:rsid w:val="04B10F77"/>
    <w:rsid w:val="051BEDD4"/>
    <w:rsid w:val="051DC446"/>
    <w:rsid w:val="0587C6F1"/>
    <w:rsid w:val="05F50ED8"/>
    <w:rsid w:val="060138A8"/>
    <w:rsid w:val="060DD7EB"/>
    <w:rsid w:val="062FE43B"/>
    <w:rsid w:val="0699E995"/>
    <w:rsid w:val="06D31B92"/>
    <w:rsid w:val="06EE57BE"/>
    <w:rsid w:val="071EC274"/>
    <w:rsid w:val="072799B3"/>
    <w:rsid w:val="07581939"/>
    <w:rsid w:val="0763025F"/>
    <w:rsid w:val="07DAE70C"/>
    <w:rsid w:val="07FEF79A"/>
    <w:rsid w:val="0835EE38"/>
    <w:rsid w:val="085553AF"/>
    <w:rsid w:val="088B1ECA"/>
    <w:rsid w:val="089BD9B3"/>
    <w:rsid w:val="093160AB"/>
    <w:rsid w:val="095FD995"/>
    <w:rsid w:val="096C3DC1"/>
    <w:rsid w:val="09B59708"/>
    <w:rsid w:val="0B767EEE"/>
    <w:rsid w:val="0BF6C3D7"/>
    <w:rsid w:val="0BFD3C41"/>
    <w:rsid w:val="0C188C0E"/>
    <w:rsid w:val="0CD45085"/>
    <w:rsid w:val="0D3B2B6F"/>
    <w:rsid w:val="0D828E54"/>
    <w:rsid w:val="0DEA7017"/>
    <w:rsid w:val="0E7CB40F"/>
    <w:rsid w:val="0FD82058"/>
    <w:rsid w:val="0FF11DC5"/>
    <w:rsid w:val="1019DD49"/>
    <w:rsid w:val="10394568"/>
    <w:rsid w:val="1056A81F"/>
    <w:rsid w:val="107D040D"/>
    <w:rsid w:val="1098CFF0"/>
    <w:rsid w:val="10EFD23B"/>
    <w:rsid w:val="111AF645"/>
    <w:rsid w:val="11A4F497"/>
    <w:rsid w:val="11BE1A6C"/>
    <w:rsid w:val="11EC397D"/>
    <w:rsid w:val="1216DDA7"/>
    <w:rsid w:val="126CFA2A"/>
    <w:rsid w:val="12857CF1"/>
    <w:rsid w:val="12B78A11"/>
    <w:rsid w:val="130AF18D"/>
    <w:rsid w:val="131848E1"/>
    <w:rsid w:val="13416140"/>
    <w:rsid w:val="1344D3B4"/>
    <w:rsid w:val="136DA370"/>
    <w:rsid w:val="13933AEB"/>
    <w:rsid w:val="13F37955"/>
    <w:rsid w:val="140C452E"/>
    <w:rsid w:val="1420BA96"/>
    <w:rsid w:val="1462F830"/>
    <w:rsid w:val="14A639EB"/>
    <w:rsid w:val="15181AF4"/>
    <w:rsid w:val="154EB0D4"/>
    <w:rsid w:val="156AAF4F"/>
    <w:rsid w:val="15B48116"/>
    <w:rsid w:val="15E08217"/>
    <w:rsid w:val="15E352A3"/>
    <w:rsid w:val="1611826A"/>
    <w:rsid w:val="176BF9EB"/>
    <w:rsid w:val="176CDF42"/>
    <w:rsid w:val="1808376F"/>
    <w:rsid w:val="180B7CD8"/>
    <w:rsid w:val="182264C7"/>
    <w:rsid w:val="18F4EC59"/>
    <w:rsid w:val="194A4BE6"/>
    <w:rsid w:val="199447E0"/>
    <w:rsid w:val="1A08E60C"/>
    <w:rsid w:val="1A313B84"/>
    <w:rsid w:val="1B30279E"/>
    <w:rsid w:val="1B9CF18D"/>
    <w:rsid w:val="1BA705E9"/>
    <w:rsid w:val="1BC8C50E"/>
    <w:rsid w:val="1BEFDBFE"/>
    <w:rsid w:val="1C107B24"/>
    <w:rsid w:val="1C39F2B5"/>
    <w:rsid w:val="1C691A24"/>
    <w:rsid w:val="1CDAD6B7"/>
    <w:rsid w:val="1D5A217F"/>
    <w:rsid w:val="1D64D5E2"/>
    <w:rsid w:val="1D6C57D7"/>
    <w:rsid w:val="1DC225A3"/>
    <w:rsid w:val="1E28828D"/>
    <w:rsid w:val="1F9C85C4"/>
    <w:rsid w:val="1FE681E3"/>
    <w:rsid w:val="1FF571B4"/>
    <w:rsid w:val="200ECA22"/>
    <w:rsid w:val="20AF24EE"/>
    <w:rsid w:val="2108E0F7"/>
    <w:rsid w:val="2131B89F"/>
    <w:rsid w:val="214EE658"/>
    <w:rsid w:val="21AA452E"/>
    <w:rsid w:val="224504DF"/>
    <w:rsid w:val="22DA5AB9"/>
    <w:rsid w:val="232C559E"/>
    <w:rsid w:val="236991E6"/>
    <w:rsid w:val="23AACF74"/>
    <w:rsid w:val="242290AB"/>
    <w:rsid w:val="2451BBAB"/>
    <w:rsid w:val="24771C49"/>
    <w:rsid w:val="248978FC"/>
    <w:rsid w:val="248F5A79"/>
    <w:rsid w:val="24B39289"/>
    <w:rsid w:val="24C67E66"/>
    <w:rsid w:val="24E33176"/>
    <w:rsid w:val="250D9AF5"/>
    <w:rsid w:val="25AB72BD"/>
    <w:rsid w:val="25D5AE12"/>
    <w:rsid w:val="26270423"/>
    <w:rsid w:val="267D06C5"/>
    <w:rsid w:val="268009B0"/>
    <w:rsid w:val="26AC91A9"/>
    <w:rsid w:val="27065748"/>
    <w:rsid w:val="27973395"/>
    <w:rsid w:val="27B11AEB"/>
    <w:rsid w:val="27D8A134"/>
    <w:rsid w:val="283B2891"/>
    <w:rsid w:val="28549A5A"/>
    <w:rsid w:val="28A1D91B"/>
    <w:rsid w:val="290DB4E0"/>
    <w:rsid w:val="29A823EC"/>
    <w:rsid w:val="29AE12E9"/>
    <w:rsid w:val="2A39DD23"/>
    <w:rsid w:val="2A481D9A"/>
    <w:rsid w:val="2A4D8489"/>
    <w:rsid w:val="2ACA5080"/>
    <w:rsid w:val="2B0E825E"/>
    <w:rsid w:val="2B54A3A3"/>
    <w:rsid w:val="2B8A58A7"/>
    <w:rsid w:val="2B8FF264"/>
    <w:rsid w:val="2BC10E64"/>
    <w:rsid w:val="2BF78DA3"/>
    <w:rsid w:val="2C6139D3"/>
    <w:rsid w:val="2C78679A"/>
    <w:rsid w:val="2CF2A794"/>
    <w:rsid w:val="2D1BB97A"/>
    <w:rsid w:val="2D55951F"/>
    <w:rsid w:val="2D69DEA5"/>
    <w:rsid w:val="2D92F144"/>
    <w:rsid w:val="2E02683A"/>
    <w:rsid w:val="2E41F92F"/>
    <w:rsid w:val="2ECBC0F8"/>
    <w:rsid w:val="2EDC6CB2"/>
    <w:rsid w:val="2F703242"/>
    <w:rsid w:val="2FB0F653"/>
    <w:rsid w:val="2FC1E2CF"/>
    <w:rsid w:val="30216C47"/>
    <w:rsid w:val="310E336B"/>
    <w:rsid w:val="310EE051"/>
    <w:rsid w:val="313C68C4"/>
    <w:rsid w:val="3207C554"/>
    <w:rsid w:val="3211E3BD"/>
    <w:rsid w:val="32327AC5"/>
    <w:rsid w:val="324FBDA6"/>
    <w:rsid w:val="326791B0"/>
    <w:rsid w:val="328BA243"/>
    <w:rsid w:val="329F8563"/>
    <w:rsid w:val="331E7230"/>
    <w:rsid w:val="3320F509"/>
    <w:rsid w:val="3324E44C"/>
    <w:rsid w:val="334355C8"/>
    <w:rsid w:val="335E73D5"/>
    <w:rsid w:val="339D546F"/>
    <w:rsid w:val="33C3606D"/>
    <w:rsid w:val="343E0EF0"/>
    <w:rsid w:val="346A9282"/>
    <w:rsid w:val="347BF4A6"/>
    <w:rsid w:val="349F2212"/>
    <w:rsid w:val="3561D1D9"/>
    <w:rsid w:val="35C6B2B3"/>
    <w:rsid w:val="36387DB2"/>
    <w:rsid w:val="36B39978"/>
    <w:rsid w:val="36FEAEAA"/>
    <w:rsid w:val="375FEE85"/>
    <w:rsid w:val="3791FC28"/>
    <w:rsid w:val="3842CA55"/>
    <w:rsid w:val="38A3297B"/>
    <w:rsid w:val="38A85AFB"/>
    <w:rsid w:val="395CAE70"/>
    <w:rsid w:val="39C4A58C"/>
    <w:rsid w:val="39F68956"/>
    <w:rsid w:val="3A0CDF88"/>
    <w:rsid w:val="3A125F48"/>
    <w:rsid w:val="3A243BD8"/>
    <w:rsid w:val="3A5880C2"/>
    <w:rsid w:val="3A6CD739"/>
    <w:rsid w:val="3A8217CE"/>
    <w:rsid w:val="3A9D7945"/>
    <w:rsid w:val="3AE8058A"/>
    <w:rsid w:val="3B0C9FCC"/>
    <w:rsid w:val="3B1E8BFF"/>
    <w:rsid w:val="3B282270"/>
    <w:rsid w:val="3B3D11D8"/>
    <w:rsid w:val="3BA714F8"/>
    <w:rsid w:val="3BB3FCCF"/>
    <w:rsid w:val="3BBDD4ED"/>
    <w:rsid w:val="3C1B87E4"/>
    <w:rsid w:val="3C2DD0A5"/>
    <w:rsid w:val="3C419216"/>
    <w:rsid w:val="3C943FA7"/>
    <w:rsid w:val="3CAB9DDB"/>
    <w:rsid w:val="3CC6909F"/>
    <w:rsid w:val="3D312FA1"/>
    <w:rsid w:val="3DA57F22"/>
    <w:rsid w:val="3DD9AF3B"/>
    <w:rsid w:val="3DE4F948"/>
    <w:rsid w:val="3DF4F65B"/>
    <w:rsid w:val="3E3CE8DD"/>
    <w:rsid w:val="3E5D7F83"/>
    <w:rsid w:val="3E8EA92E"/>
    <w:rsid w:val="3EE70441"/>
    <w:rsid w:val="3F03AD6C"/>
    <w:rsid w:val="3F058FC2"/>
    <w:rsid w:val="3F353E9F"/>
    <w:rsid w:val="3F3FB09B"/>
    <w:rsid w:val="3F93F78C"/>
    <w:rsid w:val="3F9453B6"/>
    <w:rsid w:val="405EA919"/>
    <w:rsid w:val="40A1D790"/>
    <w:rsid w:val="40B4CC40"/>
    <w:rsid w:val="40F2B22D"/>
    <w:rsid w:val="4166C77D"/>
    <w:rsid w:val="41A051B6"/>
    <w:rsid w:val="41B8B645"/>
    <w:rsid w:val="43052042"/>
    <w:rsid w:val="432E7203"/>
    <w:rsid w:val="433A8A1B"/>
    <w:rsid w:val="43EE75F0"/>
    <w:rsid w:val="4431F8A1"/>
    <w:rsid w:val="445D022F"/>
    <w:rsid w:val="445DDAB2"/>
    <w:rsid w:val="44C55B14"/>
    <w:rsid w:val="451356F1"/>
    <w:rsid w:val="45320D46"/>
    <w:rsid w:val="4577D493"/>
    <w:rsid w:val="4579C83F"/>
    <w:rsid w:val="45D8D3A0"/>
    <w:rsid w:val="46010920"/>
    <w:rsid w:val="4608B704"/>
    <w:rsid w:val="4686F84C"/>
    <w:rsid w:val="468D16D4"/>
    <w:rsid w:val="46A15C06"/>
    <w:rsid w:val="47959BD0"/>
    <w:rsid w:val="47B382C0"/>
    <w:rsid w:val="47C4D898"/>
    <w:rsid w:val="47FDE419"/>
    <w:rsid w:val="481DD07F"/>
    <w:rsid w:val="48360303"/>
    <w:rsid w:val="4880D8ED"/>
    <w:rsid w:val="489F3EC8"/>
    <w:rsid w:val="48ABF75F"/>
    <w:rsid w:val="48F9D6A3"/>
    <w:rsid w:val="4934ED2B"/>
    <w:rsid w:val="497229EB"/>
    <w:rsid w:val="4A28A402"/>
    <w:rsid w:val="4A32D7FC"/>
    <w:rsid w:val="4A4E6CAB"/>
    <w:rsid w:val="4BC00AD1"/>
    <w:rsid w:val="4C185292"/>
    <w:rsid w:val="4C4E5158"/>
    <w:rsid w:val="4C7F8426"/>
    <w:rsid w:val="4CA5C95C"/>
    <w:rsid w:val="4CB4195C"/>
    <w:rsid w:val="4CFC0134"/>
    <w:rsid w:val="4D25A1E5"/>
    <w:rsid w:val="4D9034FA"/>
    <w:rsid w:val="4DB81C43"/>
    <w:rsid w:val="4DBE4427"/>
    <w:rsid w:val="4DC05802"/>
    <w:rsid w:val="4DE2C1D2"/>
    <w:rsid w:val="4E7E6847"/>
    <w:rsid w:val="4E8374C8"/>
    <w:rsid w:val="4E9ABD28"/>
    <w:rsid w:val="4F270D2A"/>
    <w:rsid w:val="4FD55960"/>
    <w:rsid w:val="512B1AAC"/>
    <w:rsid w:val="539474B6"/>
    <w:rsid w:val="53B49C17"/>
    <w:rsid w:val="53C211A1"/>
    <w:rsid w:val="53EEC36F"/>
    <w:rsid w:val="540999EE"/>
    <w:rsid w:val="5426E662"/>
    <w:rsid w:val="544448BA"/>
    <w:rsid w:val="544F627E"/>
    <w:rsid w:val="54B9FE61"/>
    <w:rsid w:val="54BAA88F"/>
    <w:rsid w:val="55E6BDF3"/>
    <w:rsid w:val="56477DAB"/>
    <w:rsid w:val="58180E7D"/>
    <w:rsid w:val="5857EE24"/>
    <w:rsid w:val="59B0DE97"/>
    <w:rsid w:val="59F82DAC"/>
    <w:rsid w:val="5A44E342"/>
    <w:rsid w:val="5A4DEB34"/>
    <w:rsid w:val="5A9929A8"/>
    <w:rsid w:val="5AC8C0CB"/>
    <w:rsid w:val="5AE1EE91"/>
    <w:rsid w:val="5B3EC2E4"/>
    <w:rsid w:val="5B8C371F"/>
    <w:rsid w:val="5BA373E2"/>
    <w:rsid w:val="5BC55E60"/>
    <w:rsid w:val="5BD91797"/>
    <w:rsid w:val="5BF126AC"/>
    <w:rsid w:val="5C247C29"/>
    <w:rsid w:val="5C2EDBFB"/>
    <w:rsid w:val="5CCCEBB9"/>
    <w:rsid w:val="5D0B22AA"/>
    <w:rsid w:val="5D979B11"/>
    <w:rsid w:val="5DEC8C28"/>
    <w:rsid w:val="5E3E52EE"/>
    <w:rsid w:val="5E4D1169"/>
    <w:rsid w:val="5EA3DFFC"/>
    <w:rsid w:val="5F28CE2C"/>
    <w:rsid w:val="5F61C0F8"/>
    <w:rsid w:val="5FF3CC76"/>
    <w:rsid w:val="6064C90C"/>
    <w:rsid w:val="60938856"/>
    <w:rsid w:val="60A7924B"/>
    <w:rsid w:val="60B431CD"/>
    <w:rsid w:val="60C9FC3E"/>
    <w:rsid w:val="6140BA2B"/>
    <w:rsid w:val="614570FA"/>
    <w:rsid w:val="61E97030"/>
    <w:rsid w:val="62157941"/>
    <w:rsid w:val="621AEB64"/>
    <w:rsid w:val="6256181F"/>
    <w:rsid w:val="629E267D"/>
    <w:rsid w:val="62DC1FE5"/>
    <w:rsid w:val="63D544AD"/>
    <w:rsid w:val="63E0ECA6"/>
    <w:rsid w:val="63E61643"/>
    <w:rsid w:val="648092E3"/>
    <w:rsid w:val="64A02E3D"/>
    <w:rsid w:val="64B0018D"/>
    <w:rsid w:val="64B036B5"/>
    <w:rsid w:val="6519DB9C"/>
    <w:rsid w:val="654A806F"/>
    <w:rsid w:val="658A8CED"/>
    <w:rsid w:val="659EC3A6"/>
    <w:rsid w:val="65C05BB3"/>
    <w:rsid w:val="65C51826"/>
    <w:rsid w:val="65D34F17"/>
    <w:rsid w:val="661811FD"/>
    <w:rsid w:val="661D6370"/>
    <w:rsid w:val="66323F81"/>
    <w:rsid w:val="663FE093"/>
    <w:rsid w:val="6718C3CA"/>
    <w:rsid w:val="672D1FE3"/>
    <w:rsid w:val="67707754"/>
    <w:rsid w:val="6854DE9F"/>
    <w:rsid w:val="687AEE83"/>
    <w:rsid w:val="68A18804"/>
    <w:rsid w:val="69176040"/>
    <w:rsid w:val="69538B75"/>
    <w:rsid w:val="69586846"/>
    <w:rsid w:val="69753D35"/>
    <w:rsid w:val="69C5E0C3"/>
    <w:rsid w:val="69E6004D"/>
    <w:rsid w:val="6A5FFF9D"/>
    <w:rsid w:val="6A6EAD51"/>
    <w:rsid w:val="6B6B9547"/>
    <w:rsid w:val="6B76AE56"/>
    <w:rsid w:val="6BC1BE0F"/>
    <w:rsid w:val="6BCA8D6E"/>
    <w:rsid w:val="6BE251A7"/>
    <w:rsid w:val="6CA15D15"/>
    <w:rsid w:val="6D436948"/>
    <w:rsid w:val="6D747281"/>
    <w:rsid w:val="6DC4AF5B"/>
    <w:rsid w:val="6DCD63A7"/>
    <w:rsid w:val="6DD00F3D"/>
    <w:rsid w:val="6E07AFFA"/>
    <w:rsid w:val="6E7AC100"/>
    <w:rsid w:val="6ED18140"/>
    <w:rsid w:val="6EE64606"/>
    <w:rsid w:val="6F0D11D2"/>
    <w:rsid w:val="6F657DB5"/>
    <w:rsid w:val="6F6C10A5"/>
    <w:rsid w:val="6F858937"/>
    <w:rsid w:val="6FBFCE22"/>
    <w:rsid w:val="7036299D"/>
    <w:rsid w:val="70C5A39B"/>
    <w:rsid w:val="70F054DE"/>
    <w:rsid w:val="712491F5"/>
    <w:rsid w:val="71B8667F"/>
    <w:rsid w:val="7297E453"/>
    <w:rsid w:val="729AD748"/>
    <w:rsid w:val="72A95FE7"/>
    <w:rsid w:val="73136562"/>
    <w:rsid w:val="7336475F"/>
    <w:rsid w:val="7356BC2B"/>
    <w:rsid w:val="7363C663"/>
    <w:rsid w:val="73A01D07"/>
    <w:rsid w:val="73FD51EC"/>
    <w:rsid w:val="7423C356"/>
    <w:rsid w:val="74277CBA"/>
    <w:rsid w:val="74314D98"/>
    <w:rsid w:val="7454A163"/>
    <w:rsid w:val="74F3E9E2"/>
    <w:rsid w:val="75134DD7"/>
    <w:rsid w:val="754FB051"/>
    <w:rsid w:val="758BC14A"/>
    <w:rsid w:val="7649C735"/>
    <w:rsid w:val="765B8C5F"/>
    <w:rsid w:val="7695DD7D"/>
    <w:rsid w:val="76B55E52"/>
    <w:rsid w:val="76E0250B"/>
    <w:rsid w:val="76F6B7B9"/>
    <w:rsid w:val="76FD5D2B"/>
    <w:rsid w:val="77149BFF"/>
    <w:rsid w:val="7737DA1B"/>
    <w:rsid w:val="773B6FC2"/>
    <w:rsid w:val="7819C2C6"/>
    <w:rsid w:val="7882DEEA"/>
    <w:rsid w:val="789A8041"/>
    <w:rsid w:val="793D24E3"/>
    <w:rsid w:val="794F0E96"/>
    <w:rsid w:val="7960DDE5"/>
    <w:rsid w:val="79926C9C"/>
    <w:rsid w:val="79AFB965"/>
    <w:rsid w:val="79E3E0FB"/>
    <w:rsid w:val="7A6BED73"/>
    <w:rsid w:val="7A91F78C"/>
    <w:rsid w:val="7B2F8212"/>
    <w:rsid w:val="7C3FEF03"/>
    <w:rsid w:val="7C9E6A90"/>
    <w:rsid w:val="7CB5EE7B"/>
    <w:rsid w:val="7D728A0C"/>
    <w:rsid w:val="7DA4E6FA"/>
    <w:rsid w:val="7DC3974E"/>
    <w:rsid w:val="7EBB970D"/>
    <w:rsid w:val="7F3BDFE5"/>
    <w:rsid w:val="7F857F9B"/>
    <w:rsid w:val="7FBA665F"/>
    <w:rsid w:val="7FC44EC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D03EC2"/>
  <w15:chartTrackingRefBased/>
  <w15:docId w15:val="{C8349860-DAB9-4F9E-BE44-8EF8778E0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595959" w:themeColor="text1" w:themeTint="A6"/>
        <w:sz w:val="22"/>
        <w:szCs w:val="22"/>
        <w:lang w:val="fr-FR" w:eastAsia="ja-JP" w:bidi="ar-SA"/>
      </w:rPr>
    </w:rPrDefault>
    <w:pPrDefault>
      <w:pPr>
        <w:spacing w:after="280" w:line="288" w:lineRule="auto"/>
      </w:pPr>
    </w:pPrDefault>
  </w:docDefaults>
  <w:latentStyles w:defLockedState="0" w:defUIPriority="99" w:defSemiHidden="0" w:defUnhideWhenUsed="0" w:defQFormat="0" w:count="376">
    <w:lsdException w:name="Normal" w:uiPriority="0" w:qFormat="1"/>
    <w:lsdException w:name="heading 1" w:semiHidden="1" w:uiPriority="9" w:unhideWhenUsed="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6"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45CD"/>
    <w:pPr>
      <w:spacing w:line="240" w:lineRule="auto"/>
      <w:jc w:val="both"/>
    </w:pPr>
    <w:rPr>
      <w:rFonts w:ascii="Segoe UI Light" w:hAnsi="Segoe UI Light"/>
    </w:rPr>
  </w:style>
  <w:style w:type="paragraph" w:styleId="Titre1">
    <w:name w:val="heading 1"/>
    <w:basedOn w:val="Normal"/>
    <w:next w:val="Normal"/>
    <w:link w:val="Titre1Car"/>
    <w:uiPriority w:val="9"/>
    <w:unhideWhenUsed/>
    <w:qFormat/>
    <w:rsid w:val="006D5C18"/>
    <w:pPr>
      <w:keepNext/>
      <w:keepLines/>
      <w:numPr>
        <w:numId w:val="13"/>
      </w:numPr>
      <w:spacing w:before="240" w:after="0" w:line="288" w:lineRule="auto"/>
      <w:outlineLvl w:val="0"/>
    </w:pPr>
    <w:rPr>
      <w:rFonts w:asciiTheme="majorHAnsi" w:eastAsiaTheme="majorEastAsia" w:hAnsiTheme="majorHAnsi" w:cstheme="majorBidi"/>
      <w:color w:val="FF0000"/>
      <w:sz w:val="32"/>
      <w:szCs w:val="32"/>
    </w:rPr>
  </w:style>
  <w:style w:type="paragraph" w:styleId="Titre2">
    <w:name w:val="heading 2"/>
    <w:basedOn w:val="Normal"/>
    <w:next w:val="Normal"/>
    <w:link w:val="Titre2Car"/>
    <w:uiPriority w:val="9"/>
    <w:unhideWhenUsed/>
    <w:qFormat/>
    <w:rsid w:val="00374ACF"/>
    <w:pPr>
      <w:keepNext/>
      <w:keepLines/>
      <w:numPr>
        <w:numId w:val="14"/>
      </w:numPr>
      <w:spacing w:before="160" w:after="0" w:line="288" w:lineRule="auto"/>
      <w:outlineLvl w:val="1"/>
    </w:pPr>
    <w:rPr>
      <w:rFonts w:asciiTheme="majorHAnsi" w:eastAsiaTheme="majorEastAsia" w:hAnsiTheme="majorHAnsi" w:cstheme="majorBidi"/>
      <w:color w:val="0D5975" w:themeColor="accent1" w:themeShade="80"/>
      <w:sz w:val="28"/>
      <w:szCs w:val="26"/>
    </w:rPr>
  </w:style>
  <w:style w:type="paragraph" w:styleId="Titre3">
    <w:name w:val="heading 3"/>
    <w:basedOn w:val="Normal"/>
    <w:next w:val="Normal"/>
    <w:link w:val="Titre3Car"/>
    <w:uiPriority w:val="9"/>
    <w:semiHidden/>
    <w:unhideWhenUsed/>
    <w:qFormat/>
    <w:rsid w:val="00374ACF"/>
    <w:pPr>
      <w:keepNext/>
      <w:keepLines/>
      <w:spacing w:before="40" w:after="0" w:line="288" w:lineRule="auto"/>
      <w:outlineLvl w:val="2"/>
    </w:pPr>
    <w:rPr>
      <w:rFonts w:asciiTheme="majorHAnsi" w:eastAsiaTheme="majorEastAsia" w:hAnsiTheme="majorHAnsi" w:cstheme="majorBidi"/>
      <w:b/>
      <w:color w:val="0D5975" w:themeColor="accent1" w:themeShade="80"/>
      <w:sz w:val="28"/>
      <w:szCs w:val="24"/>
    </w:rPr>
  </w:style>
  <w:style w:type="paragraph" w:styleId="Titre4">
    <w:name w:val="heading 4"/>
    <w:basedOn w:val="Normal"/>
    <w:next w:val="Normal"/>
    <w:link w:val="Titre4Car"/>
    <w:uiPriority w:val="9"/>
    <w:semiHidden/>
    <w:unhideWhenUsed/>
    <w:qFormat/>
    <w:rsid w:val="00374ACF"/>
    <w:pPr>
      <w:keepNext/>
      <w:keepLines/>
      <w:spacing w:before="40" w:after="0" w:line="288" w:lineRule="auto"/>
      <w:outlineLvl w:val="3"/>
    </w:pPr>
    <w:rPr>
      <w:rFonts w:asciiTheme="majorHAnsi" w:eastAsiaTheme="majorEastAsia" w:hAnsiTheme="majorHAnsi" w:cstheme="majorBidi"/>
      <w:i/>
      <w:iCs/>
      <w:color w:val="0D5975" w:themeColor="accent1" w:themeShade="80"/>
      <w:sz w:val="28"/>
    </w:rPr>
  </w:style>
  <w:style w:type="paragraph" w:styleId="Titre5">
    <w:name w:val="heading 5"/>
    <w:basedOn w:val="Normal"/>
    <w:next w:val="Normal"/>
    <w:link w:val="Titre5Car"/>
    <w:uiPriority w:val="9"/>
    <w:semiHidden/>
    <w:unhideWhenUsed/>
    <w:qFormat/>
    <w:rsid w:val="00374ACF"/>
    <w:pPr>
      <w:keepNext/>
      <w:keepLines/>
      <w:spacing w:before="40" w:after="0" w:line="288" w:lineRule="auto"/>
      <w:outlineLvl w:val="4"/>
    </w:pPr>
    <w:rPr>
      <w:rFonts w:asciiTheme="majorHAnsi" w:eastAsiaTheme="majorEastAsia" w:hAnsiTheme="majorHAnsi" w:cstheme="majorBidi"/>
      <w:color w:val="0D5975" w:themeColor="accent1" w:themeShade="80"/>
    </w:rPr>
  </w:style>
  <w:style w:type="paragraph" w:styleId="Titre6">
    <w:name w:val="heading 6"/>
    <w:basedOn w:val="Normal"/>
    <w:next w:val="Normal"/>
    <w:link w:val="Titre6Car"/>
    <w:uiPriority w:val="9"/>
    <w:semiHidden/>
    <w:unhideWhenUsed/>
    <w:qFormat/>
    <w:rsid w:val="00374ACF"/>
    <w:pPr>
      <w:keepNext/>
      <w:keepLines/>
      <w:spacing w:before="40" w:after="0" w:line="288" w:lineRule="auto"/>
      <w:outlineLvl w:val="5"/>
    </w:pPr>
    <w:rPr>
      <w:rFonts w:asciiTheme="majorHAnsi" w:eastAsiaTheme="majorEastAsia" w:hAnsiTheme="majorHAnsi" w:cstheme="majorBidi"/>
      <w:b/>
      <w:color w:val="0D5975" w:themeColor="accent1" w:themeShade="80"/>
    </w:rPr>
  </w:style>
  <w:style w:type="paragraph" w:styleId="Titre8">
    <w:name w:val="heading 8"/>
    <w:basedOn w:val="Normal"/>
    <w:next w:val="Normal"/>
    <w:link w:val="Titre8Car"/>
    <w:uiPriority w:val="9"/>
    <w:semiHidden/>
    <w:unhideWhenUsed/>
    <w:qFormat/>
    <w:rsid w:val="00C37065"/>
    <w:pPr>
      <w:keepNext/>
      <w:keepLines/>
      <w:spacing w:before="40" w:after="0" w:line="288" w:lineRule="auto"/>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unhideWhenUsed/>
    <w:qFormat/>
    <w:rsid w:val="00C37065"/>
    <w:pPr>
      <w:keepNext/>
      <w:keepLines/>
      <w:spacing w:before="40" w:after="0" w:line="288" w:lineRule="auto"/>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Date">
    <w:name w:val="Date"/>
    <w:basedOn w:val="Normal"/>
    <w:next w:val="Normal"/>
    <w:link w:val="DateCar"/>
    <w:uiPriority w:val="1"/>
    <w:unhideWhenUsed/>
    <w:qFormat/>
    <w:rsid w:val="009B7D25"/>
    <w:pPr>
      <w:spacing w:after="560"/>
      <w:contextualSpacing/>
    </w:pPr>
    <w:rPr>
      <w:rFonts w:asciiTheme="minorHAnsi" w:hAnsiTheme="minorHAnsi"/>
      <w:caps/>
      <w:color w:val="000000" w:themeColor="text1"/>
      <w:sz w:val="24"/>
      <w:szCs w:val="20"/>
    </w:rPr>
  </w:style>
  <w:style w:type="character" w:customStyle="1" w:styleId="DateCar">
    <w:name w:val="Date Car"/>
    <w:basedOn w:val="Policepardfaut"/>
    <w:link w:val="Date"/>
    <w:uiPriority w:val="1"/>
    <w:rsid w:val="009B7D25"/>
    <w:rPr>
      <w:caps/>
      <w:color w:val="000000" w:themeColor="text1"/>
      <w:sz w:val="24"/>
      <w:szCs w:val="20"/>
    </w:rPr>
  </w:style>
  <w:style w:type="character" w:styleId="Textedelespacerserv">
    <w:name w:val="Placeholder Text"/>
    <w:basedOn w:val="Policepardfaut"/>
    <w:uiPriority w:val="99"/>
    <w:semiHidden/>
    <w:rsid w:val="009B7D25"/>
    <w:rPr>
      <w:color w:val="595959" w:themeColor="text1" w:themeTint="A6"/>
    </w:rPr>
  </w:style>
  <w:style w:type="paragraph" w:styleId="Titre">
    <w:name w:val="Title"/>
    <w:basedOn w:val="Normal"/>
    <w:next w:val="Normal"/>
    <w:link w:val="TitreCar"/>
    <w:uiPriority w:val="1"/>
    <w:qFormat/>
    <w:rsid w:val="009B7D25"/>
    <w:pPr>
      <w:pBdr>
        <w:bottom w:val="thickThinSmallGap" w:sz="12" w:space="1" w:color="0D5975" w:themeColor="accent1" w:themeShade="80"/>
      </w:pBdr>
      <w:spacing w:after="80"/>
      <w:contextualSpacing/>
    </w:pPr>
    <w:rPr>
      <w:rFonts w:asciiTheme="majorHAnsi" w:eastAsiaTheme="majorEastAsia" w:hAnsiTheme="majorHAnsi" w:cstheme="majorBidi"/>
      <w:caps/>
      <w:color w:val="0D5975" w:themeColor="accent1" w:themeShade="80"/>
      <w:kern w:val="28"/>
      <w:sz w:val="52"/>
      <w:szCs w:val="48"/>
    </w:rPr>
  </w:style>
  <w:style w:type="character" w:customStyle="1" w:styleId="TitreCar">
    <w:name w:val="Titre Car"/>
    <w:basedOn w:val="Policepardfaut"/>
    <w:link w:val="Titre"/>
    <w:uiPriority w:val="1"/>
    <w:rsid w:val="009B7D25"/>
    <w:rPr>
      <w:rFonts w:asciiTheme="majorHAnsi" w:eastAsiaTheme="majorEastAsia" w:hAnsiTheme="majorHAnsi" w:cstheme="majorBidi"/>
      <w:caps/>
      <w:color w:val="0D5975" w:themeColor="accent1" w:themeShade="80"/>
      <w:kern w:val="28"/>
      <w:sz w:val="52"/>
      <w:szCs w:val="48"/>
    </w:rPr>
  </w:style>
  <w:style w:type="paragraph" w:styleId="Sous-titre">
    <w:name w:val="Subtitle"/>
    <w:basedOn w:val="Normal"/>
    <w:next w:val="Normal"/>
    <w:link w:val="Sous-titreCar"/>
    <w:uiPriority w:val="2"/>
    <w:qFormat/>
    <w:rsid w:val="009B7D25"/>
    <w:pPr>
      <w:numPr>
        <w:ilvl w:val="1"/>
      </w:numPr>
      <w:spacing w:before="40" w:line="288" w:lineRule="auto"/>
      <w:ind w:firstLine="720"/>
      <w:contextualSpacing/>
    </w:pPr>
    <w:rPr>
      <w:rFonts w:asciiTheme="minorHAnsi" w:hAnsiTheme="minorHAnsi"/>
      <w:caps/>
      <w:color w:val="000000" w:themeColor="text1"/>
      <w:sz w:val="24"/>
      <w:szCs w:val="20"/>
    </w:rPr>
  </w:style>
  <w:style w:type="character" w:customStyle="1" w:styleId="Sous-titreCar">
    <w:name w:val="Sous-titre Car"/>
    <w:basedOn w:val="Policepardfaut"/>
    <w:link w:val="Sous-titre"/>
    <w:uiPriority w:val="2"/>
    <w:rsid w:val="009B7D25"/>
    <w:rPr>
      <w:caps/>
      <w:color w:val="000000" w:themeColor="text1"/>
      <w:sz w:val="24"/>
      <w:szCs w:val="20"/>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auListedestches">
    <w:name w:val="Tableau Liste des tâches"/>
    <w:basedOn w:val="TableauNormal"/>
    <w:uiPriority w:val="99"/>
    <w:rsid w:val="009B7D25"/>
    <w:pPr>
      <w:spacing w:before="80" w:after="80"/>
      <w:jc w:val="center"/>
    </w:pPr>
    <w:tblPr>
      <w:tblStyleRowBandSize w:val="1"/>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173" w:type="dxa"/>
        <w:right w:w="173" w:type="dxa"/>
      </w:tblCellMar>
    </w:tblPr>
    <w:tblStylePr w:type="firstRow">
      <w:pPr>
        <w:wordWrap/>
        <w:spacing w:line="240" w:lineRule="auto"/>
      </w:pPr>
      <w:rPr>
        <w:rFonts w:asciiTheme="majorHAnsi" w:hAnsiTheme="majorHAnsi"/>
        <w:b/>
        <w:caps/>
        <w:smallCaps w:val="0"/>
        <w:color w:val="FFFFFF" w:themeColor="background1"/>
        <w:sz w:val="22"/>
      </w:rPr>
      <w:tblPr/>
      <w:tcPr>
        <w:tcBorders>
          <w:top w:val="single" w:sz="4" w:space="0" w:color="7F7F7F" w:themeColor="text1" w:themeTint="80"/>
          <w:left w:val="single" w:sz="4" w:space="0" w:color="7F7F7F" w:themeColor="text1" w:themeTint="80"/>
          <w:bottom w:val="nil"/>
          <w:right w:val="single" w:sz="4" w:space="0" w:color="7F7F7F" w:themeColor="text1" w:themeTint="80"/>
          <w:insideH w:val="nil"/>
          <w:insideV w:val="single" w:sz="8" w:space="0" w:color="FFFFFF" w:themeColor="background1"/>
          <w:tl2br w:val="nil"/>
          <w:tr2bl w:val="nil"/>
        </w:tcBorders>
        <w:shd w:val="clear" w:color="auto" w:fill="7B4101" w:themeFill="accent3" w:themeFillShade="80"/>
      </w:tcPr>
    </w:tblStylePr>
    <w:tblStylePr w:type="firstCol">
      <w:pPr>
        <w:wordWrap/>
        <w:jc w:val="left"/>
      </w:pPr>
    </w:tblStylePr>
    <w:tblStylePr w:type="band1Horz">
      <w:tblPr/>
      <w:tcPr>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l2br w:val="nil"/>
          <w:tr2bl w:val="nil"/>
        </w:tcBorders>
        <w:shd w:val="clear" w:color="auto" w:fill="F2F2F2" w:themeFill="background1" w:themeFillShade="F2"/>
      </w:tcPr>
    </w:tblStylePr>
    <w:tblStylePr w:type="band2Horz">
      <w:tblPr/>
      <w:tcPr>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l2br w:val="nil"/>
          <w:tr2bl w:val="nil"/>
        </w:tcBorders>
      </w:tcPr>
    </w:tblStylePr>
  </w:style>
  <w:style w:type="character" w:customStyle="1" w:styleId="Titre1Car">
    <w:name w:val="Titre 1 Car"/>
    <w:basedOn w:val="Policepardfaut"/>
    <w:link w:val="Titre1"/>
    <w:uiPriority w:val="9"/>
    <w:rsid w:val="006D5C18"/>
    <w:rPr>
      <w:rFonts w:asciiTheme="majorHAnsi" w:eastAsiaTheme="majorEastAsia" w:hAnsiTheme="majorHAnsi" w:cstheme="majorBidi"/>
      <w:color w:val="FF0000"/>
      <w:sz w:val="32"/>
      <w:szCs w:val="32"/>
    </w:rPr>
  </w:style>
  <w:style w:type="character" w:customStyle="1" w:styleId="Titre2Car">
    <w:name w:val="Titre 2 Car"/>
    <w:basedOn w:val="Policepardfaut"/>
    <w:link w:val="Titre2"/>
    <w:uiPriority w:val="9"/>
    <w:rsid w:val="00374ACF"/>
    <w:rPr>
      <w:rFonts w:asciiTheme="majorHAnsi" w:eastAsiaTheme="majorEastAsia" w:hAnsiTheme="majorHAnsi" w:cstheme="majorBidi"/>
      <w:color w:val="0D5975" w:themeColor="accent1" w:themeShade="80"/>
      <w:sz w:val="28"/>
      <w:szCs w:val="26"/>
    </w:rPr>
  </w:style>
  <w:style w:type="paragraph" w:styleId="Pieddepage">
    <w:name w:val="footer"/>
    <w:basedOn w:val="Normal"/>
    <w:link w:val="PieddepageCar"/>
    <w:uiPriority w:val="99"/>
    <w:unhideWhenUsed/>
    <w:rsid w:val="00A124EC"/>
    <w:pPr>
      <w:spacing w:before="200" w:after="0" w:line="288" w:lineRule="auto"/>
      <w:contextualSpacing/>
      <w:jc w:val="right"/>
    </w:pPr>
    <w:rPr>
      <w:rFonts w:asciiTheme="minorHAnsi" w:hAnsiTheme="minorHAnsi"/>
      <w:color w:val="404040" w:themeColor="text1" w:themeTint="BF"/>
      <w:szCs w:val="20"/>
    </w:rPr>
  </w:style>
  <w:style w:type="character" w:customStyle="1" w:styleId="PieddepageCar">
    <w:name w:val="Pied de page Car"/>
    <w:basedOn w:val="Policepardfaut"/>
    <w:link w:val="Pieddepage"/>
    <w:uiPriority w:val="99"/>
    <w:rsid w:val="00A124EC"/>
    <w:rPr>
      <w:color w:val="404040" w:themeColor="text1" w:themeTint="BF"/>
      <w:szCs w:val="20"/>
    </w:rPr>
  </w:style>
  <w:style w:type="paragraph" w:styleId="En-tte">
    <w:name w:val="header"/>
    <w:basedOn w:val="Normal"/>
    <w:link w:val="En-tteCar"/>
    <w:uiPriority w:val="99"/>
    <w:unhideWhenUsed/>
    <w:rsid w:val="00A124EC"/>
    <w:pPr>
      <w:spacing w:after="0"/>
    </w:pPr>
    <w:rPr>
      <w:rFonts w:asciiTheme="minorHAnsi" w:hAnsiTheme="minorHAnsi"/>
    </w:rPr>
  </w:style>
  <w:style w:type="character" w:customStyle="1" w:styleId="En-tteCar">
    <w:name w:val="En-tête Car"/>
    <w:basedOn w:val="Policepardfaut"/>
    <w:link w:val="En-tte"/>
    <w:uiPriority w:val="99"/>
    <w:rsid w:val="00A124EC"/>
  </w:style>
  <w:style w:type="character" w:customStyle="1" w:styleId="Titre3Car">
    <w:name w:val="Titre 3 Car"/>
    <w:basedOn w:val="Policepardfaut"/>
    <w:link w:val="Titre3"/>
    <w:uiPriority w:val="9"/>
    <w:semiHidden/>
    <w:rsid w:val="00374ACF"/>
    <w:rPr>
      <w:rFonts w:asciiTheme="majorHAnsi" w:eastAsiaTheme="majorEastAsia" w:hAnsiTheme="majorHAnsi" w:cstheme="majorBidi"/>
      <w:b/>
      <w:color w:val="0D5975" w:themeColor="accent1" w:themeShade="80"/>
      <w:sz w:val="28"/>
      <w:szCs w:val="24"/>
    </w:rPr>
  </w:style>
  <w:style w:type="character" w:customStyle="1" w:styleId="Titre4Car">
    <w:name w:val="Titre 4 Car"/>
    <w:basedOn w:val="Policepardfaut"/>
    <w:link w:val="Titre4"/>
    <w:uiPriority w:val="9"/>
    <w:semiHidden/>
    <w:rsid w:val="00374ACF"/>
    <w:rPr>
      <w:rFonts w:asciiTheme="majorHAnsi" w:eastAsiaTheme="majorEastAsia" w:hAnsiTheme="majorHAnsi" w:cstheme="majorBidi"/>
      <w:i/>
      <w:iCs/>
      <w:color w:val="0D5975" w:themeColor="accent1" w:themeShade="80"/>
      <w:sz w:val="28"/>
    </w:rPr>
  </w:style>
  <w:style w:type="character" w:customStyle="1" w:styleId="Titre5Car">
    <w:name w:val="Titre 5 Car"/>
    <w:basedOn w:val="Policepardfaut"/>
    <w:link w:val="Titre5"/>
    <w:uiPriority w:val="9"/>
    <w:semiHidden/>
    <w:rsid w:val="00374ACF"/>
    <w:rPr>
      <w:rFonts w:asciiTheme="majorHAnsi" w:eastAsiaTheme="majorEastAsia" w:hAnsiTheme="majorHAnsi" w:cstheme="majorBidi"/>
      <w:color w:val="0D5975" w:themeColor="accent1" w:themeShade="80"/>
    </w:rPr>
  </w:style>
  <w:style w:type="character" w:customStyle="1" w:styleId="Titre6Car">
    <w:name w:val="Titre 6 Car"/>
    <w:basedOn w:val="Policepardfaut"/>
    <w:link w:val="Titre6"/>
    <w:uiPriority w:val="9"/>
    <w:semiHidden/>
    <w:rsid w:val="00374ACF"/>
    <w:rPr>
      <w:rFonts w:asciiTheme="majorHAnsi" w:eastAsiaTheme="majorEastAsia" w:hAnsiTheme="majorHAnsi" w:cstheme="majorBidi"/>
      <w:b/>
      <w:color w:val="0D5975" w:themeColor="accent1" w:themeShade="80"/>
    </w:rPr>
  </w:style>
  <w:style w:type="character" w:customStyle="1" w:styleId="Titre8Car">
    <w:name w:val="Titre 8 Car"/>
    <w:basedOn w:val="Policepardfaut"/>
    <w:link w:val="Titre8"/>
    <w:uiPriority w:val="9"/>
    <w:semiHidden/>
    <w:rsid w:val="00C37065"/>
    <w:rPr>
      <w:rFonts w:asciiTheme="majorHAnsi" w:eastAsiaTheme="majorEastAsia" w:hAnsiTheme="majorHAnsi" w:cstheme="majorBidi"/>
      <w:color w:val="272727" w:themeColor="text1" w:themeTint="D8"/>
      <w:szCs w:val="21"/>
    </w:rPr>
  </w:style>
  <w:style w:type="character" w:customStyle="1" w:styleId="Titre9Car">
    <w:name w:val="Titre 9 Car"/>
    <w:basedOn w:val="Policepardfaut"/>
    <w:link w:val="Titre9"/>
    <w:uiPriority w:val="9"/>
    <w:semiHidden/>
    <w:rsid w:val="00C37065"/>
    <w:rPr>
      <w:rFonts w:asciiTheme="majorHAnsi" w:eastAsiaTheme="majorEastAsia" w:hAnsiTheme="majorHAnsi" w:cstheme="majorBidi"/>
      <w:i/>
      <w:iCs/>
      <w:color w:val="272727" w:themeColor="text1" w:themeTint="D8"/>
      <w:szCs w:val="21"/>
    </w:rPr>
  </w:style>
  <w:style w:type="paragraph" w:styleId="Normalcentr">
    <w:name w:val="Block Text"/>
    <w:basedOn w:val="Normal"/>
    <w:uiPriority w:val="99"/>
    <w:semiHidden/>
    <w:unhideWhenUsed/>
    <w:rsid w:val="009B7D25"/>
    <w:pPr>
      <w:pBdr>
        <w:top w:val="single" w:sz="2" w:space="10" w:color="0D5975" w:themeColor="accent1" w:themeShade="80"/>
        <w:left w:val="single" w:sz="2" w:space="10" w:color="0D5975" w:themeColor="accent1" w:themeShade="80"/>
        <w:bottom w:val="single" w:sz="2" w:space="10" w:color="0D5975" w:themeColor="accent1" w:themeShade="80"/>
        <w:right w:val="single" w:sz="2" w:space="10" w:color="0D5975" w:themeColor="accent1" w:themeShade="80"/>
      </w:pBdr>
      <w:spacing w:line="288" w:lineRule="auto"/>
      <w:ind w:left="1152" w:right="1152"/>
    </w:pPr>
    <w:rPr>
      <w:rFonts w:asciiTheme="minorHAnsi" w:hAnsiTheme="minorHAnsi"/>
      <w:i/>
      <w:iCs/>
      <w:color w:val="0D5975" w:themeColor="accent1" w:themeShade="80"/>
    </w:rPr>
  </w:style>
  <w:style w:type="character" w:styleId="Lienhypertexte">
    <w:name w:val="Hyperlink"/>
    <w:basedOn w:val="Policepardfaut"/>
    <w:uiPriority w:val="99"/>
    <w:unhideWhenUsed/>
    <w:rsid w:val="009B7D25"/>
    <w:rPr>
      <w:color w:val="0D5975" w:themeColor="accent1" w:themeShade="80"/>
      <w:u w:val="single"/>
    </w:rPr>
  </w:style>
  <w:style w:type="paragraph" w:styleId="Citationintense">
    <w:name w:val="Intense Quote"/>
    <w:basedOn w:val="Normal"/>
    <w:next w:val="Normal"/>
    <w:link w:val="CitationintenseCar"/>
    <w:uiPriority w:val="30"/>
    <w:semiHidden/>
    <w:unhideWhenUsed/>
    <w:qFormat/>
    <w:rsid w:val="009B7D25"/>
    <w:pPr>
      <w:pBdr>
        <w:top w:val="single" w:sz="4" w:space="10" w:color="0D5975" w:themeColor="accent1" w:themeShade="80"/>
        <w:bottom w:val="single" w:sz="4" w:space="10" w:color="0D5975" w:themeColor="accent1" w:themeShade="80"/>
      </w:pBdr>
      <w:spacing w:before="360" w:after="360" w:line="288" w:lineRule="auto"/>
      <w:ind w:left="864" w:right="864"/>
      <w:jc w:val="center"/>
    </w:pPr>
    <w:rPr>
      <w:rFonts w:asciiTheme="minorHAnsi" w:hAnsiTheme="minorHAnsi"/>
      <w:i/>
      <w:iCs/>
      <w:color w:val="0D5975" w:themeColor="accent1" w:themeShade="80"/>
    </w:rPr>
  </w:style>
  <w:style w:type="character" w:customStyle="1" w:styleId="CitationintenseCar">
    <w:name w:val="Citation intense Car"/>
    <w:basedOn w:val="Policepardfaut"/>
    <w:link w:val="Citationintense"/>
    <w:uiPriority w:val="30"/>
    <w:semiHidden/>
    <w:rsid w:val="009B7D25"/>
    <w:rPr>
      <w:i/>
      <w:iCs/>
      <w:color w:val="0D5975" w:themeColor="accent1" w:themeShade="80"/>
    </w:rPr>
  </w:style>
  <w:style w:type="character" w:styleId="Accentuationintense">
    <w:name w:val="Intense Emphasis"/>
    <w:basedOn w:val="Policepardfaut"/>
    <w:uiPriority w:val="21"/>
    <w:semiHidden/>
    <w:unhideWhenUsed/>
    <w:qFormat/>
    <w:rsid w:val="009B7D25"/>
    <w:rPr>
      <w:i/>
      <w:iCs/>
      <w:color w:val="0D5975" w:themeColor="accent1" w:themeShade="80"/>
    </w:rPr>
  </w:style>
  <w:style w:type="character" w:styleId="Rfrenceintense">
    <w:name w:val="Intense Reference"/>
    <w:basedOn w:val="Policepardfaut"/>
    <w:uiPriority w:val="32"/>
    <w:semiHidden/>
    <w:unhideWhenUsed/>
    <w:qFormat/>
    <w:rsid w:val="009B7D25"/>
    <w:rPr>
      <w:b/>
      <w:bCs/>
      <w:caps w:val="0"/>
      <w:smallCaps/>
      <w:color w:val="0D5975" w:themeColor="accent1" w:themeShade="80"/>
      <w:spacing w:val="5"/>
    </w:rPr>
  </w:style>
  <w:style w:type="paragraph" w:styleId="En-ttedetabledesmatires">
    <w:name w:val="TOC Heading"/>
    <w:basedOn w:val="Titre1"/>
    <w:next w:val="Normal"/>
    <w:uiPriority w:val="39"/>
    <w:unhideWhenUsed/>
    <w:qFormat/>
    <w:rsid w:val="009B7D25"/>
    <w:pPr>
      <w:outlineLvl w:val="9"/>
    </w:pPr>
  </w:style>
  <w:style w:type="paragraph" w:styleId="En-ttedemessage">
    <w:name w:val="Message Header"/>
    <w:basedOn w:val="Normal"/>
    <w:link w:val="En-ttedemessageCar"/>
    <w:uiPriority w:val="99"/>
    <w:semiHidden/>
    <w:unhideWhenUsed/>
    <w:rsid w:val="009B7D25"/>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color w:val="auto"/>
      <w:sz w:val="24"/>
      <w:szCs w:val="24"/>
    </w:rPr>
  </w:style>
  <w:style w:type="character" w:customStyle="1" w:styleId="En-ttedemessageCar">
    <w:name w:val="En-tête de message Car"/>
    <w:basedOn w:val="Policepardfaut"/>
    <w:link w:val="En-ttedemessage"/>
    <w:uiPriority w:val="99"/>
    <w:semiHidden/>
    <w:rsid w:val="009B7D25"/>
    <w:rPr>
      <w:rFonts w:asciiTheme="majorHAnsi" w:eastAsiaTheme="majorEastAsia" w:hAnsiTheme="majorHAnsi" w:cstheme="majorBidi"/>
      <w:color w:val="auto"/>
      <w:sz w:val="24"/>
      <w:szCs w:val="24"/>
      <w:shd w:val="pct20" w:color="auto" w:fill="auto"/>
    </w:rPr>
  </w:style>
  <w:style w:type="paragraph" w:styleId="Lgende">
    <w:name w:val="caption"/>
    <w:basedOn w:val="Normal"/>
    <w:next w:val="Normal"/>
    <w:uiPriority w:val="35"/>
    <w:semiHidden/>
    <w:unhideWhenUsed/>
    <w:qFormat/>
    <w:rsid w:val="00374ACF"/>
    <w:pPr>
      <w:spacing w:after="200"/>
    </w:pPr>
    <w:rPr>
      <w:rFonts w:asciiTheme="minorHAnsi" w:hAnsiTheme="minorHAnsi"/>
      <w:i/>
      <w:iCs/>
      <w:color w:val="4B4B4B" w:themeColor="text2"/>
      <w:szCs w:val="18"/>
    </w:rPr>
  </w:style>
  <w:style w:type="paragraph" w:styleId="Textedebulles">
    <w:name w:val="Balloon Text"/>
    <w:basedOn w:val="Normal"/>
    <w:link w:val="TextedebullesCar"/>
    <w:uiPriority w:val="99"/>
    <w:semiHidden/>
    <w:unhideWhenUsed/>
    <w:rsid w:val="00374ACF"/>
    <w:pPr>
      <w:spacing w:after="0"/>
    </w:pPr>
    <w:rPr>
      <w:rFonts w:ascii="Segoe UI" w:hAnsi="Segoe UI" w:cs="Segoe UI"/>
      <w:szCs w:val="18"/>
    </w:rPr>
  </w:style>
  <w:style w:type="character" w:customStyle="1" w:styleId="TextedebullesCar">
    <w:name w:val="Texte de bulles Car"/>
    <w:basedOn w:val="Policepardfaut"/>
    <w:link w:val="Textedebulles"/>
    <w:uiPriority w:val="99"/>
    <w:semiHidden/>
    <w:rsid w:val="00374ACF"/>
    <w:rPr>
      <w:rFonts w:ascii="Segoe UI" w:hAnsi="Segoe UI" w:cs="Segoe UI"/>
      <w:szCs w:val="18"/>
    </w:rPr>
  </w:style>
  <w:style w:type="paragraph" w:styleId="Corpsdetexte3">
    <w:name w:val="Body Text 3"/>
    <w:basedOn w:val="Normal"/>
    <w:link w:val="Corpsdetexte3Car"/>
    <w:uiPriority w:val="99"/>
    <w:semiHidden/>
    <w:unhideWhenUsed/>
    <w:rsid w:val="00374ACF"/>
    <w:pPr>
      <w:spacing w:after="120" w:line="288" w:lineRule="auto"/>
    </w:pPr>
    <w:rPr>
      <w:rFonts w:asciiTheme="minorHAnsi" w:hAnsiTheme="minorHAnsi"/>
      <w:szCs w:val="16"/>
    </w:rPr>
  </w:style>
  <w:style w:type="character" w:customStyle="1" w:styleId="Corpsdetexte3Car">
    <w:name w:val="Corps de texte 3 Car"/>
    <w:basedOn w:val="Policepardfaut"/>
    <w:link w:val="Corpsdetexte3"/>
    <w:uiPriority w:val="99"/>
    <w:semiHidden/>
    <w:rsid w:val="00374ACF"/>
    <w:rPr>
      <w:szCs w:val="16"/>
    </w:rPr>
  </w:style>
  <w:style w:type="paragraph" w:styleId="Retraitcorpsdetexte3">
    <w:name w:val="Body Text Indent 3"/>
    <w:basedOn w:val="Normal"/>
    <w:link w:val="Retraitcorpsdetexte3Car"/>
    <w:uiPriority w:val="99"/>
    <w:semiHidden/>
    <w:unhideWhenUsed/>
    <w:rsid w:val="00374ACF"/>
    <w:pPr>
      <w:spacing w:after="120" w:line="288" w:lineRule="auto"/>
      <w:ind w:left="360"/>
    </w:pPr>
    <w:rPr>
      <w:rFonts w:asciiTheme="minorHAnsi" w:hAnsiTheme="minorHAnsi"/>
      <w:szCs w:val="16"/>
    </w:rPr>
  </w:style>
  <w:style w:type="character" w:customStyle="1" w:styleId="Retraitcorpsdetexte3Car">
    <w:name w:val="Retrait corps de texte 3 Car"/>
    <w:basedOn w:val="Policepardfaut"/>
    <w:link w:val="Retraitcorpsdetexte3"/>
    <w:uiPriority w:val="99"/>
    <w:semiHidden/>
    <w:rsid w:val="00374ACF"/>
    <w:rPr>
      <w:szCs w:val="16"/>
    </w:rPr>
  </w:style>
  <w:style w:type="character" w:styleId="Marquedecommentaire">
    <w:name w:val="annotation reference"/>
    <w:basedOn w:val="Policepardfaut"/>
    <w:uiPriority w:val="99"/>
    <w:semiHidden/>
    <w:unhideWhenUsed/>
    <w:rsid w:val="00374ACF"/>
    <w:rPr>
      <w:sz w:val="22"/>
      <w:szCs w:val="16"/>
    </w:rPr>
  </w:style>
  <w:style w:type="paragraph" w:styleId="Commentaire">
    <w:name w:val="annotation text"/>
    <w:basedOn w:val="Normal"/>
    <w:link w:val="CommentaireCar"/>
    <w:uiPriority w:val="99"/>
    <w:semiHidden/>
    <w:unhideWhenUsed/>
    <w:rsid w:val="00374ACF"/>
    <w:rPr>
      <w:rFonts w:asciiTheme="minorHAnsi" w:hAnsiTheme="minorHAnsi"/>
      <w:szCs w:val="20"/>
    </w:rPr>
  </w:style>
  <w:style w:type="character" w:customStyle="1" w:styleId="CommentaireCar">
    <w:name w:val="Commentaire Car"/>
    <w:basedOn w:val="Policepardfaut"/>
    <w:link w:val="Commentaire"/>
    <w:uiPriority w:val="99"/>
    <w:semiHidden/>
    <w:rsid w:val="00374ACF"/>
    <w:rPr>
      <w:szCs w:val="20"/>
    </w:rPr>
  </w:style>
  <w:style w:type="paragraph" w:styleId="Objetducommentaire">
    <w:name w:val="annotation subject"/>
    <w:basedOn w:val="Commentaire"/>
    <w:next w:val="Commentaire"/>
    <w:link w:val="ObjetducommentaireCar"/>
    <w:uiPriority w:val="99"/>
    <w:semiHidden/>
    <w:unhideWhenUsed/>
    <w:rsid w:val="00374ACF"/>
    <w:rPr>
      <w:b/>
      <w:bCs/>
    </w:rPr>
  </w:style>
  <w:style w:type="character" w:customStyle="1" w:styleId="ObjetducommentaireCar">
    <w:name w:val="Objet du commentaire Car"/>
    <w:basedOn w:val="CommentaireCar"/>
    <w:link w:val="Objetducommentaire"/>
    <w:uiPriority w:val="99"/>
    <w:semiHidden/>
    <w:rsid w:val="00374ACF"/>
    <w:rPr>
      <w:b/>
      <w:bCs/>
      <w:szCs w:val="20"/>
    </w:rPr>
  </w:style>
  <w:style w:type="paragraph" w:styleId="Explorateurdedocuments">
    <w:name w:val="Document Map"/>
    <w:basedOn w:val="Normal"/>
    <w:link w:val="ExplorateurdedocumentsCar"/>
    <w:uiPriority w:val="99"/>
    <w:semiHidden/>
    <w:unhideWhenUsed/>
    <w:rsid w:val="00374ACF"/>
    <w:pPr>
      <w:spacing w:after="0"/>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374ACF"/>
    <w:rPr>
      <w:rFonts w:ascii="Segoe UI" w:hAnsi="Segoe UI" w:cs="Segoe UI"/>
      <w:szCs w:val="16"/>
    </w:rPr>
  </w:style>
  <w:style w:type="paragraph" w:styleId="Notedefin">
    <w:name w:val="endnote text"/>
    <w:basedOn w:val="Normal"/>
    <w:link w:val="NotedefinCar"/>
    <w:uiPriority w:val="99"/>
    <w:semiHidden/>
    <w:unhideWhenUsed/>
    <w:rsid w:val="00374ACF"/>
    <w:pPr>
      <w:spacing w:after="0"/>
    </w:pPr>
    <w:rPr>
      <w:rFonts w:asciiTheme="minorHAnsi" w:hAnsiTheme="minorHAnsi"/>
      <w:szCs w:val="20"/>
    </w:rPr>
  </w:style>
  <w:style w:type="character" w:customStyle="1" w:styleId="NotedefinCar">
    <w:name w:val="Note de fin Car"/>
    <w:basedOn w:val="Policepardfaut"/>
    <w:link w:val="Notedefin"/>
    <w:uiPriority w:val="99"/>
    <w:semiHidden/>
    <w:rsid w:val="00374ACF"/>
    <w:rPr>
      <w:szCs w:val="20"/>
    </w:rPr>
  </w:style>
  <w:style w:type="paragraph" w:styleId="Adresseexpditeur">
    <w:name w:val="envelope return"/>
    <w:basedOn w:val="Normal"/>
    <w:uiPriority w:val="99"/>
    <w:semiHidden/>
    <w:unhideWhenUsed/>
    <w:rsid w:val="00374ACF"/>
    <w:pPr>
      <w:spacing w:after="0"/>
    </w:pPr>
    <w:rPr>
      <w:rFonts w:asciiTheme="majorHAnsi" w:eastAsiaTheme="majorEastAsia" w:hAnsiTheme="majorHAnsi" w:cstheme="majorBidi"/>
      <w:szCs w:val="20"/>
    </w:rPr>
  </w:style>
  <w:style w:type="paragraph" w:styleId="Notedebasdepage">
    <w:name w:val="footnote text"/>
    <w:basedOn w:val="Normal"/>
    <w:link w:val="NotedebasdepageCar"/>
    <w:uiPriority w:val="99"/>
    <w:semiHidden/>
    <w:unhideWhenUsed/>
    <w:rsid w:val="00374ACF"/>
    <w:pPr>
      <w:spacing w:after="0"/>
    </w:pPr>
    <w:rPr>
      <w:rFonts w:asciiTheme="minorHAnsi" w:hAnsiTheme="minorHAnsi"/>
      <w:szCs w:val="20"/>
    </w:rPr>
  </w:style>
  <w:style w:type="character" w:customStyle="1" w:styleId="NotedebasdepageCar">
    <w:name w:val="Note de bas de page Car"/>
    <w:basedOn w:val="Policepardfaut"/>
    <w:link w:val="Notedebasdepage"/>
    <w:uiPriority w:val="99"/>
    <w:semiHidden/>
    <w:rsid w:val="00374ACF"/>
    <w:rPr>
      <w:szCs w:val="20"/>
    </w:rPr>
  </w:style>
  <w:style w:type="character" w:styleId="CodeHTML">
    <w:name w:val="HTML Code"/>
    <w:basedOn w:val="Policepardfaut"/>
    <w:uiPriority w:val="99"/>
    <w:semiHidden/>
    <w:unhideWhenUsed/>
    <w:rsid w:val="00374ACF"/>
    <w:rPr>
      <w:rFonts w:ascii="Consolas" w:hAnsi="Consolas"/>
      <w:sz w:val="22"/>
      <w:szCs w:val="20"/>
    </w:rPr>
  </w:style>
  <w:style w:type="character" w:styleId="ClavierHTML">
    <w:name w:val="HTML Keyboard"/>
    <w:basedOn w:val="Policepardfaut"/>
    <w:uiPriority w:val="99"/>
    <w:semiHidden/>
    <w:unhideWhenUsed/>
    <w:rsid w:val="00374ACF"/>
    <w:rPr>
      <w:rFonts w:ascii="Consolas" w:hAnsi="Consolas"/>
      <w:sz w:val="22"/>
      <w:szCs w:val="20"/>
    </w:rPr>
  </w:style>
  <w:style w:type="paragraph" w:styleId="PrformatHTML">
    <w:name w:val="HTML Preformatted"/>
    <w:basedOn w:val="Normal"/>
    <w:link w:val="PrformatHTMLCar"/>
    <w:uiPriority w:val="99"/>
    <w:semiHidden/>
    <w:unhideWhenUsed/>
    <w:rsid w:val="00374ACF"/>
    <w:pPr>
      <w:spacing w:after="0"/>
    </w:pPr>
    <w:rPr>
      <w:rFonts w:ascii="Consolas" w:hAnsi="Consolas"/>
      <w:szCs w:val="20"/>
    </w:rPr>
  </w:style>
  <w:style w:type="character" w:customStyle="1" w:styleId="PrformatHTMLCar">
    <w:name w:val="Préformaté HTML Car"/>
    <w:basedOn w:val="Policepardfaut"/>
    <w:link w:val="PrformatHTML"/>
    <w:uiPriority w:val="99"/>
    <w:semiHidden/>
    <w:rsid w:val="00374ACF"/>
    <w:rPr>
      <w:rFonts w:ascii="Consolas" w:hAnsi="Consolas"/>
      <w:szCs w:val="20"/>
    </w:rPr>
  </w:style>
  <w:style w:type="character" w:styleId="MachinecrireHTML">
    <w:name w:val="HTML Typewriter"/>
    <w:basedOn w:val="Policepardfaut"/>
    <w:uiPriority w:val="99"/>
    <w:semiHidden/>
    <w:unhideWhenUsed/>
    <w:rsid w:val="00374ACF"/>
    <w:rPr>
      <w:rFonts w:ascii="Consolas" w:hAnsi="Consolas"/>
      <w:sz w:val="22"/>
      <w:szCs w:val="20"/>
    </w:rPr>
  </w:style>
  <w:style w:type="paragraph" w:styleId="Textedemacro">
    <w:name w:val="macro"/>
    <w:link w:val="TextedemacroCar"/>
    <w:uiPriority w:val="99"/>
    <w:semiHidden/>
    <w:unhideWhenUsed/>
    <w:rsid w:val="00374AC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edemacroCar">
    <w:name w:val="Texte de macro Car"/>
    <w:basedOn w:val="Policepardfaut"/>
    <w:link w:val="Textedemacro"/>
    <w:uiPriority w:val="99"/>
    <w:semiHidden/>
    <w:rsid w:val="00374ACF"/>
    <w:rPr>
      <w:rFonts w:ascii="Consolas" w:hAnsi="Consolas"/>
      <w:szCs w:val="20"/>
    </w:rPr>
  </w:style>
  <w:style w:type="paragraph" w:styleId="Textebrut">
    <w:name w:val="Plain Text"/>
    <w:basedOn w:val="Normal"/>
    <w:link w:val="TextebrutCar"/>
    <w:uiPriority w:val="99"/>
    <w:semiHidden/>
    <w:unhideWhenUsed/>
    <w:rsid w:val="00374ACF"/>
    <w:pPr>
      <w:spacing w:after="0"/>
    </w:pPr>
    <w:rPr>
      <w:rFonts w:ascii="Consolas" w:hAnsi="Consolas"/>
      <w:szCs w:val="21"/>
    </w:rPr>
  </w:style>
  <w:style w:type="character" w:customStyle="1" w:styleId="TextebrutCar">
    <w:name w:val="Texte brut Car"/>
    <w:basedOn w:val="Policepardfaut"/>
    <w:link w:val="Textebrut"/>
    <w:uiPriority w:val="99"/>
    <w:semiHidden/>
    <w:rsid w:val="00374ACF"/>
    <w:rPr>
      <w:rFonts w:ascii="Consolas" w:hAnsi="Consolas"/>
      <w:szCs w:val="21"/>
    </w:rPr>
  </w:style>
  <w:style w:type="paragraph" w:styleId="Sansinterligne">
    <w:name w:val="No Spacing"/>
    <w:uiPriority w:val="1"/>
    <w:qFormat/>
    <w:pPr>
      <w:spacing w:after="0" w:line="240" w:lineRule="auto"/>
    </w:pPr>
  </w:style>
  <w:style w:type="paragraph" w:styleId="Paragraphedeliste">
    <w:name w:val="List Paragraph"/>
    <w:basedOn w:val="Normal"/>
    <w:uiPriority w:val="34"/>
    <w:unhideWhenUsed/>
    <w:qFormat/>
    <w:rsid w:val="0026721B"/>
    <w:pPr>
      <w:spacing w:line="288" w:lineRule="auto"/>
      <w:ind w:left="720"/>
      <w:contextualSpacing/>
    </w:pPr>
    <w:rPr>
      <w:rFonts w:asciiTheme="minorHAnsi" w:hAnsiTheme="minorHAnsi"/>
    </w:rPr>
  </w:style>
  <w:style w:type="character" w:styleId="lev">
    <w:name w:val="Strong"/>
    <w:basedOn w:val="Policepardfaut"/>
    <w:uiPriority w:val="22"/>
    <w:qFormat/>
    <w:rsid w:val="00B334C5"/>
    <w:rPr>
      <w:b/>
      <w:bCs/>
    </w:rPr>
  </w:style>
  <w:style w:type="paragraph" w:styleId="TM1">
    <w:name w:val="toc 1"/>
    <w:basedOn w:val="Normal"/>
    <w:next w:val="Normal"/>
    <w:autoRedefine/>
    <w:uiPriority w:val="39"/>
    <w:unhideWhenUsed/>
    <w:rsid w:val="008361C9"/>
    <w:pPr>
      <w:spacing w:after="100" w:line="288" w:lineRule="auto"/>
    </w:pPr>
    <w:rPr>
      <w:rFonts w:asciiTheme="minorHAnsi" w:hAnsiTheme="minorHAnsi"/>
    </w:rPr>
  </w:style>
  <w:style w:type="paragraph" w:styleId="TM2">
    <w:name w:val="toc 2"/>
    <w:basedOn w:val="Normal"/>
    <w:next w:val="Normal"/>
    <w:autoRedefine/>
    <w:uiPriority w:val="39"/>
    <w:unhideWhenUsed/>
    <w:rsid w:val="008361C9"/>
    <w:pPr>
      <w:spacing w:after="100" w:line="288" w:lineRule="auto"/>
      <w:ind w:left="220"/>
    </w:pPr>
    <w:rPr>
      <w:rFonts w:asciiTheme="minorHAnsi"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225494">
      <w:bodyDiv w:val="1"/>
      <w:marLeft w:val="0"/>
      <w:marRight w:val="0"/>
      <w:marTop w:val="0"/>
      <w:marBottom w:val="0"/>
      <w:divBdr>
        <w:top w:val="none" w:sz="0" w:space="0" w:color="auto"/>
        <w:left w:val="none" w:sz="0" w:space="0" w:color="auto"/>
        <w:bottom w:val="none" w:sz="0" w:space="0" w:color="auto"/>
        <w:right w:val="none" w:sz="0" w:space="0" w:color="auto"/>
      </w:divBdr>
    </w:div>
    <w:div w:id="772937371">
      <w:bodyDiv w:val="1"/>
      <w:marLeft w:val="0"/>
      <w:marRight w:val="0"/>
      <w:marTop w:val="0"/>
      <w:marBottom w:val="0"/>
      <w:divBdr>
        <w:top w:val="none" w:sz="0" w:space="0" w:color="auto"/>
        <w:left w:val="none" w:sz="0" w:space="0" w:color="auto"/>
        <w:bottom w:val="none" w:sz="0" w:space="0" w:color="auto"/>
        <w:right w:val="none" w:sz="0" w:space="0" w:color="auto"/>
      </w:divBdr>
    </w:div>
    <w:div w:id="851607068">
      <w:bodyDiv w:val="1"/>
      <w:marLeft w:val="0"/>
      <w:marRight w:val="0"/>
      <w:marTop w:val="0"/>
      <w:marBottom w:val="0"/>
      <w:divBdr>
        <w:top w:val="none" w:sz="0" w:space="0" w:color="auto"/>
        <w:left w:val="none" w:sz="0" w:space="0" w:color="auto"/>
        <w:bottom w:val="none" w:sz="0" w:space="0" w:color="auto"/>
        <w:right w:val="none" w:sz="0" w:space="0" w:color="auto"/>
      </w:divBdr>
    </w:div>
    <w:div w:id="1246960306">
      <w:bodyDiv w:val="1"/>
      <w:marLeft w:val="0"/>
      <w:marRight w:val="0"/>
      <w:marTop w:val="0"/>
      <w:marBottom w:val="0"/>
      <w:divBdr>
        <w:top w:val="none" w:sz="0" w:space="0" w:color="auto"/>
        <w:left w:val="none" w:sz="0" w:space="0" w:color="auto"/>
        <w:bottom w:val="none" w:sz="0" w:space="0" w:color="auto"/>
        <w:right w:val="none" w:sz="0" w:space="0" w:color="auto"/>
      </w:divBdr>
    </w:div>
    <w:div w:id="1254556671">
      <w:bodyDiv w:val="1"/>
      <w:marLeft w:val="0"/>
      <w:marRight w:val="0"/>
      <w:marTop w:val="0"/>
      <w:marBottom w:val="0"/>
      <w:divBdr>
        <w:top w:val="none" w:sz="0" w:space="0" w:color="auto"/>
        <w:left w:val="none" w:sz="0" w:space="0" w:color="auto"/>
        <w:bottom w:val="none" w:sz="0" w:space="0" w:color="auto"/>
        <w:right w:val="none" w:sz="0" w:space="0" w:color="auto"/>
      </w:divBdr>
    </w:div>
    <w:div w:id="1568226173">
      <w:bodyDiv w:val="1"/>
      <w:marLeft w:val="0"/>
      <w:marRight w:val="0"/>
      <w:marTop w:val="0"/>
      <w:marBottom w:val="0"/>
      <w:divBdr>
        <w:top w:val="none" w:sz="0" w:space="0" w:color="auto"/>
        <w:left w:val="none" w:sz="0" w:space="0" w:color="auto"/>
        <w:bottom w:val="none" w:sz="0" w:space="0" w:color="auto"/>
        <w:right w:val="none" w:sz="0" w:space="0" w:color="auto"/>
      </w:divBdr>
    </w:div>
    <w:div w:id="1594237837">
      <w:bodyDiv w:val="1"/>
      <w:marLeft w:val="0"/>
      <w:marRight w:val="0"/>
      <w:marTop w:val="0"/>
      <w:marBottom w:val="0"/>
      <w:divBdr>
        <w:top w:val="none" w:sz="0" w:space="0" w:color="auto"/>
        <w:left w:val="none" w:sz="0" w:space="0" w:color="auto"/>
        <w:bottom w:val="none" w:sz="0" w:space="0" w:color="auto"/>
        <w:right w:val="none" w:sz="0" w:space="0" w:color="auto"/>
      </w:divBdr>
    </w:div>
    <w:div w:id="1714185322">
      <w:bodyDiv w:val="1"/>
      <w:marLeft w:val="0"/>
      <w:marRight w:val="0"/>
      <w:marTop w:val="0"/>
      <w:marBottom w:val="0"/>
      <w:divBdr>
        <w:top w:val="none" w:sz="0" w:space="0" w:color="auto"/>
        <w:left w:val="none" w:sz="0" w:space="0" w:color="auto"/>
        <w:bottom w:val="none" w:sz="0" w:space="0" w:color="auto"/>
        <w:right w:val="none" w:sz="0" w:space="0" w:color="auto"/>
      </w:divBdr>
    </w:div>
    <w:div w:id="2012174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mper%20William\AppData\Roaming\Microsoft\Templates\Liste%20de%20t&#226;ches%20pour%20un%20projet.dotx" TargetMode="External"/></Relationships>
</file>

<file path=word/theme/theme1.xml><?xml version="1.0" encoding="utf-8"?>
<a:theme xmlns:a="http://schemas.openxmlformats.org/drawingml/2006/main" name="Office Theme">
  <a:themeElements>
    <a:clrScheme name="Task assignment">
      <a:dk1>
        <a:sysClr val="windowText" lastClr="000000"/>
      </a:dk1>
      <a:lt1>
        <a:sysClr val="window" lastClr="FFFFFF"/>
      </a:lt1>
      <a:dk2>
        <a:srgbClr val="4B4B4B"/>
      </a:dk2>
      <a:lt2>
        <a:srgbClr val="E6E6E6"/>
      </a:lt2>
      <a:accent1>
        <a:srgbClr val="1FB1E6"/>
      </a:accent1>
      <a:accent2>
        <a:srgbClr val="8FB931"/>
      </a:accent2>
      <a:accent3>
        <a:srgbClr val="F78303"/>
      </a:accent3>
      <a:accent4>
        <a:srgbClr val="F0628B"/>
      </a:accent4>
      <a:accent5>
        <a:srgbClr val="A053A5"/>
      </a:accent5>
      <a:accent6>
        <a:srgbClr val="808080"/>
      </a:accent6>
      <a:hlink>
        <a:srgbClr val="1FB1E6"/>
      </a:hlink>
      <a:folHlink>
        <a:srgbClr val="A053A5"/>
      </a:folHlink>
    </a:clrScheme>
    <a:fontScheme name="Century Gothic">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64BEE-63BC-450E-B665-4229DD4DC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Liste de tâches pour un projet.dotx</Template>
  <TotalTime>55</TotalTime>
  <Pages>20</Pages>
  <Words>671</Words>
  <Characters>3692</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Momper William</dc:creator>
  <cp:keywords/>
  <cp:lastModifiedBy>william momper</cp:lastModifiedBy>
  <cp:revision>219</cp:revision>
  <dcterms:created xsi:type="dcterms:W3CDTF">2020-04-09T13:11:00Z</dcterms:created>
  <dcterms:modified xsi:type="dcterms:W3CDTF">2020-08-03T16:36:00Z</dcterms:modified>
  <cp:version/>
</cp:coreProperties>
</file>